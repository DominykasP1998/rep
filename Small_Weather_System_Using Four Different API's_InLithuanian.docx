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4BBAF" w14:textId="77777777" w:rsidR="004C3480" w:rsidRDefault="00EF616C" w:rsidP="00275041">
      <w:pPr>
        <w:pStyle w:val="ReturnAddress"/>
        <w:framePr w:wrap="notBeside" w:hAnchor="page" w:x="9005" w:y="715"/>
      </w:pPr>
      <w:r>
        <w:t>Studentų 50 – 213</w:t>
      </w:r>
    </w:p>
    <w:p w14:paraId="3820D0F6" w14:textId="77777777" w:rsidR="004C3480" w:rsidRDefault="00830049" w:rsidP="00275041">
      <w:pPr>
        <w:pStyle w:val="ReturnAddress"/>
        <w:framePr w:wrap="notBeside" w:hAnchor="page" w:x="9005" w:y="715"/>
      </w:pPr>
      <w:r>
        <w:t>Kompiuterių katedra</w:t>
      </w:r>
    </w:p>
    <w:p w14:paraId="5DFD4389" w14:textId="77777777" w:rsidR="004C3480" w:rsidRDefault="006427CB">
      <w:pPr>
        <w:pStyle w:val="CompanyName"/>
        <w:jc w:val="center"/>
        <w:rPr>
          <w:sz w:val="48"/>
        </w:rPr>
      </w:pPr>
      <w:bookmarkStart w:id="0" w:name="xgraphic"/>
      <w:r>
        <w:rPr>
          <w:sz w:val="48"/>
        </w:rPr>
        <w:t>Informatikos inžinerijos studijų programa</w:t>
      </w:r>
    </w:p>
    <w:p w14:paraId="5814B443" w14:textId="0926B638" w:rsidR="004C3480" w:rsidRDefault="0067615E">
      <w:pPr>
        <w:pStyle w:val="TitleCover"/>
        <w:spacing w:before="1320"/>
      </w:pPr>
      <w:r>
        <w:t>Inžinerinis projektas</w:t>
      </w:r>
    </w:p>
    <w:p w14:paraId="2D5451D9" w14:textId="77777777" w:rsidR="004C3480" w:rsidRDefault="004C3480">
      <w:pPr>
        <w:pStyle w:val="SubtitleCover"/>
        <w:spacing w:before="1080"/>
        <w:ind w:right="1685"/>
      </w:pPr>
      <w:r>
        <w:t>T120B</w:t>
      </w:r>
      <w:r w:rsidR="006427CB">
        <w:t>1</w:t>
      </w:r>
      <w:r w:rsidR="00F52D73">
        <w:t>72</w:t>
      </w:r>
      <w:r>
        <w:t xml:space="preserve"> </w:t>
      </w:r>
      <w:r w:rsidR="00F52D73">
        <w:t>Sistemų integracijos technologijos</w:t>
      </w:r>
    </w:p>
    <w:p w14:paraId="16D4ADB4" w14:textId="168FE0D9" w:rsidR="004C3480" w:rsidRDefault="001B2C38">
      <w:pPr>
        <w:pStyle w:val="SubtitleCover"/>
        <w:spacing w:before="1200"/>
        <w:ind w:right="1685"/>
      </w:pPr>
      <w:r>
        <w:t xml:space="preserve">Sistemų </w:t>
      </w:r>
      <w:r w:rsidR="0067615E">
        <w:t>API technologijos</w:t>
      </w:r>
    </w:p>
    <w:p w14:paraId="78188AE2" w14:textId="77777777" w:rsidR="004C3480" w:rsidRDefault="004C3480">
      <w:pPr>
        <w:pStyle w:val="Pagrindinistekstas"/>
      </w:pPr>
    </w:p>
    <w:p w14:paraId="6094FEA7" w14:textId="77777777" w:rsidR="004C3480" w:rsidRDefault="004C3480">
      <w:pPr>
        <w:pStyle w:val="Pagrindinistekstas"/>
        <w:sectPr w:rsidR="004C3480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7" w:h="16840" w:code="9"/>
          <w:pgMar w:top="1440" w:right="1797" w:bottom="1440" w:left="1797" w:header="720" w:footer="958" w:gutter="0"/>
          <w:pgNumType w:start="1"/>
          <w:cols w:space="720"/>
          <w:titlePg/>
        </w:sectPr>
      </w:pPr>
    </w:p>
    <w:p w14:paraId="4EFA44ED" w14:textId="77777777" w:rsidR="004C3480" w:rsidRDefault="004C3480">
      <w:pPr>
        <w:pStyle w:val="BodyTextKeep"/>
        <w:keepNext w:val="0"/>
        <w:spacing w:after="0" w:line="240" w:lineRule="auto"/>
      </w:pPr>
    </w:p>
    <w:p w14:paraId="72332664" w14:textId="77777777" w:rsidR="004C3480" w:rsidRDefault="004C3480">
      <w:pPr>
        <w:pStyle w:val="BodyTextKeep"/>
        <w:keepNext w:val="0"/>
        <w:spacing w:after="0" w:line="240" w:lineRule="auto"/>
      </w:pPr>
    </w:p>
    <w:p w14:paraId="2F54B28E" w14:textId="77777777" w:rsidR="004C3480" w:rsidRDefault="004C3480">
      <w:pPr>
        <w:pStyle w:val="BodyTextKeep"/>
        <w:keepNext w:val="0"/>
        <w:spacing w:after="0" w:line="240" w:lineRule="auto"/>
        <w:rPr>
          <w:b/>
        </w:rPr>
      </w:pPr>
      <w:r>
        <w:rPr>
          <w:b/>
        </w:rPr>
        <w:t>ATLIKO:</w:t>
      </w:r>
    </w:p>
    <w:p w14:paraId="5F52BE89" w14:textId="77777777" w:rsidR="004C3480" w:rsidRDefault="004C3480">
      <w:pPr>
        <w:pStyle w:val="BodyTextKeep"/>
        <w:keepNext w:val="0"/>
        <w:spacing w:after="0" w:line="240" w:lineRule="auto"/>
      </w:pPr>
    </w:p>
    <w:p w14:paraId="04647C84" w14:textId="43763995" w:rsidR="004C3480" w:rsidRDefault="00BD5D5F">
      <w:pPr>
        <w:pStyle w:val="BodyTextKeep"/>
        <w:keepNext w:val="0"/>
        <w:spacing w:after="0" w:line="240" w:lineRule="auto"/>
      </w:pPr>
      <w:r>
        <w:rPr>
          <w:b/>
          <w:u w:val="single"/>
        </w:rPr>
        <w:t>Dominykas Pašukys</w:t>
      </w:r>
      <w:r w:rsidR="004C3480">
        <w:tab/>
      </w:r>
      <w:r w:rsidR="004C3480">
        <w:tab/>
      </w:r>
      <w:r w:rsidR="004C3480">
        <w:tab/>
      </w:r>
      <w:r w:rsidR="004C3480">
        <w:tab/>
      </w:r>
      <w:r w:rsidR="004C3480">
        <w:rPr>
          <w:b/>
          <w:u w:val="single"/>
        </w:rPr>
        <w:tab/>
      </w:r>
      <w:r w:rsidR="004C3480">
        <w:rPr>
          <w:b/>
          <w:u w:val="single"/>
        </w:rPr>
        <w:tab/>
      </w:r>
      <w:r w:rsidR="004C3480">
        <w:rPr>
          <w:b/>
          <w:u w:val="single"/>
        </w:rPr>
        <w:tab/>
      </w:r>
      <w:r w:rsidR="004C3480">
        <w:tab/>
      </w:r>
      <w:r w:rsidR="004C3480">
        <w:tab/>
      </w:r>
      <w:r w:rsidR="004C3480">
        <w:tab/>
      </w:r>
      <w:r w:rsidR="004C3480">
        <w:rPr>
          <w:b/>
          <w:u w:val="single"/>
        </w:rPr>
        <w:tab/>
      </w:r>
      <w:r>
        <w:rPr>
          <w:b/>
          <w:u w:val="single"/>
        </w:rPr>
        <w:t>IFB-7</w:t>
      </w:r>
      <w:r w:rsidR="004C3480">
        <w:rPr>
          <w:b/>
          <w:u w:val="single"/>
        </w:rPr>
        <w:tab/>
      </w:r>
    </w:p>
    <w:p w14:paraId="1E099944" w14:textId="77777777" w:rsidR="004C3480" w:rsidRDefault="004C3480">
      <w:pPr>
        <w:pStyle w:val="BodyTextKeep"/>
        <w:keepNext w:val="0"/>
        <w:spacing w:after="0" w:line="240" w:lineRule="auto"/>
      </w:pPr>
      <w:r>
        <w:t>(Vardas Pavardė)</w:t>
      </w:r>
      <w:r>
        <w:tab/>
      </w:r>
      <w:r>
        <w:tab/>
      </w:r>
      <w:r>
        <w:tab/>
      </w:r>
      <w:r>
        <w:tab/>
      </w:r>
      <w:r>
        <w:tab/>
        <w:t xml:space="preserve">   (Parašas)</w:t>
      </w:r>
      <w:r>
        <w:tab/>
      </w:r>
      <w:r>
        <w:tab/>
      </w:r>
      <w:r>
        <w:tab/>
      </w:r>
      <w:r>
        <w:tab/>
      </w:r>
      <w:r>
        <w:tab/>
        <w:t>(Grupė)</w:t>
      </w:r>
    </w:p>
    <w:p w14:paraId="714979DA" w14:textId="77777777" w:rsidR="004C3480" w:rsidRDefault="004C3480">
      <w:pPr>
        <w:pStyle w:val="BodyTextKeep"/>
        <w:keepNext w:val="0"/>
        <w:spacing w:after="0" w:line="240" w:lineRule="auto"/>
      </w:pPr>
    </w:p>
    <w:p w14:paraId="2AD48A38" w14:textId="77777777" w:rsidR="004C3480" w:rsidRDefault="004C3480">
      <w:pPr>
        <w:pStyle w:val="BodyTextKeep"/>
        <w:keepNext w:val="0"/>
        <w:spacing w:after="0" w:line="240" w:lineRule="auto"/>
      </w:pPr>
    </w:p>
    <w:p w14:paraId="36C76115" w14:textId="77777777" w:rsidR="000A6AB2" w:rsidRDefault="000A6AB2">
      <w:pPr>
        <w:pStyle w:val="BodyTextKeep"/>
        <w:keepNext w:val="0"/>
        <w:spacing w:after="0" w:line="240" w:lineRule="auto"/>
      </w:pPr>
    </w:p>
    <w:p w14:paraId="19E43B32" w14:textId="77777777" w:rsidR="004C3480" w:rsidRDefault="004C3480">
      <w:pPr>
        <w:pStyle w:val="BodyTextKeep"/>
        <w:keepNext w:val="0"/>
        <w:spacing w:after="0" w:line="240" w:lineRule="auto"/>
        <w:rPr>
          <w:b/>
        </w:rPr>
      </w:pPr>
      <w:r>
        <w:rPr>
          <w:b/>
        </w:rPr>
        <w:t>DĖSTYTOJAS:</w:t>
      </w:r>
    </w:p>
    <w:p w14:paraId="63BFBB76" w14:textId="77777777" w:rsidR="004C3480" w:rsidRDefault="004C3480">
      <w:pPr>
        <w:pStyle w:val="BodyTextKeep"/>
        <w:keepNext w:val="0"/>
        <w:spacing w:after="0" w:line="240" w:lineRule="auto"/>
      </w:pPr>
    </w:p>
    <w:p w14:paraId="4D8796F3" w14:textId="1E2F9EC8" w:rsidR="004C3480" w:rsidRDefault="00BC1D56">
      <w:pPr>
        <w:pStyle w:val="BodyTextKeep"/>
        <w:keepNext w:val="0"/>
        <w:spacing w:after="0" w:line="240" w:lineRule="auto"/>
        <w:rPr>
          <w:b/>
          <w:u w:val="single"/>
        </w:rPr>
      </w:pPr>
      <w:r>
        <w:rPr>
          <w:b/>
          <w:u w:val="single"/>
        </w:rPr>
        <w:t xml:space="preserve"> </w:t>
      </w:r>
      <w:r w:rsidR="00BD5D5F">
        <w:rPr>
          <w:b/>
          <w:u w:val="single"/>
        </w:rPr>
        <w:t xml:space="preserve">Vaidas Jukavičius </w:t>
      </w:r>
      <w:r>
        <w:rPr>
          <w:b/>
          <w:u w:val="single"/>
        </w:rPr>
        <w:t xml:space="preserve">  </w:t>
      </w:r>
      <w:r w:rsidR="004C3480">
        <w:tab/>
      </w:r>
      <w:r w:rsidR="004C3480">
        <w:tab/>
      </w:r>
      <w:r w:rsidR="004C3480">
        <w:tab/>
      </w:r>
      <w:r w:rsidR="004C3480">
        <w:tab/>
      </w:r>
      <w:r w:rsidR="004C3480">
        <w:rPr>
          <w:b/>
          <w:u w:val="single"/>
        </w:rPr>
        <w:tab/>
      </w:r>
      <w:r w:rsidR="004C3480">
        <w:rPr>
          <w:b/>
          <w:u w:val="single"/>
        </w:rPr>
        <w:tab/>
      </w:r>
      <w:r w:rsidR="004C3480">
        <w:rPr>
          <w:b/>
          <w:u w:val="single"/>
        </w:rPr>
        <w:tab/>
      </w:r>
    </w:p>
    <w:p w14:paraId="65B6D67F" w14:textId="77777777" w:rsidR="004C3480" w:rsidRDefault="004C3480">
      <w:pPr>
        <w:pStyle w:val="BodyTextKeep"/>
        <w:keepNext w:val="0"/>
        <w:spacing w:after="0" w:line="240" w:lineRule="auto"/>
      </w:pPr>
      <w:r>
        <w:t>(Vardas Pavardė)</w:t>
      </w:r>
      <w:r>
        <w:tab/>
      </w:r>
      <w:r>
        <w:tab/>
      </w:r>
      <w:r>
        <w:tab/>
      </w:r>
      <w:r>
        <w:tab/>
      </w:r>
      <w:r>
        <w:tab/>
        <w:t xml:space="preserve">    (Parašas)</w:t>
      </w:r>
    </w:p>
    <w:p w14:paraId="324FA765" w14:textId="77777777" w:rsidR="004C3480" w:rsidRDefault="004C3480">
      <w:pPr>
        <w:pStyle w:val="BodyTextKeep"/>
        <w:keepNext w:val="0"/>
        <w:spacing w:after="0" w:line="240" w:lineRule="auto"/>
      </w:pPr>
    </w:p>
    <w:p w14:paraId="34D59EB1" w14:textId="77777777" w:rsidR="004C3480" w:rsidRDefault="004C3480">
      <w:pPr>
        <w:pStyle w:val="BodyTextKeep"/>
        <w:keepNext w:val="0"/>
        <w:spacing w:after="0" w:line="240" w:lineRule="auto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DARBAS ATIDUOTAS:</w:t>
      </w:r>
    </w:p>
    <w:p w14:paraId="0235AD58" w14:textId="77777777" w:rsidR="004C3480" w:rsidRDefault="004C3480">
      <w:pPr>
        <w:pStyle w:val="BodyTextKeep"/>
        <w:keepNext w:val="0"/>
        <w:spacing w:after="0" w:line="240" w:lineRule="auto"/>
      </w:pPr>
    </w:p>
    <w:p w14:paraId="6047AF8E" w14:textId="77777777" w:rsidR="004C3480" w:rsidRDefault="004C3480">
      <w:pPr>
        <w:pStyle w:val="BodyTextKeep"/>
        <w:keepNext w:val="0"/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___d._______mėn. 20</w:t>
      </w:r>
      <w:r w:rsidR="00CC40D9">
        <w:t>20</w:t>
      </w:r>
      <w:r>
        <w:t xml:space="preserve"> </w:t>
      </w:r>
    </w:p>
    <w:p w14:paraId="3926C955" w14:textId="77777777" w:rsidR="004C3480" w:rsidRDefault="004C3480">
      <w:pPr>
        <w:pStyle w:val="BodyTextKeep"/>
        <w:keepNext w:val="0"/>
        <w:spacing w:after="0" w:line="240" w:lineRule="auto"/>
      </w:pPr>
    </w:p>
    <w:p w14:paraId="20069E31" w14:textId="77777777" w:rsidR="004C3480" w:rsidRDefault="004C3480">
      <w:pPr>
        <w:pStyle w:val="BodyTextKeep"/>
        <w:keepNext w:val="0"/>
        <w:spacing w:after="0" w:line="240" w:lineRule="auto"/>
        <w:jc w:val="center"/>
        <w:rPr>
          <w:b/>
          <w:sz w:val="24"/>
        </w:rPr>
      </w:pPr>
    </w:p>
    <w:p w14:paraId="38EF8F40" w14:textId="77777777" w:rsidR="004C3480" w:rsidRDefault="004C3480">
      <w:pPr>
        <w:pStyle w:val="BodyTextKeep"/>
        <w:keepNext w:val="0"/>
        <w:spacing w:after="0" w:line="240" w:lineRule="auto"/>
        <w:jc w:val="center"/>
        <w:rPr>
          <w:b/>
          <w:sz w:val="24"/>
        </w:rPr>
      </w:pPr>
    </w:p>
    <w:p w14:paraId="59574EBC" w14:textId="77777777" w:rsidR="004C3480" w:rsidRDefault="004C3480">
      <w:pPr>
        <w:pStyle w:val="BodyTextKeep"/>
        <w:keepNext w:val="0"/>
        <w:spacing w:after="0" w:line="240" w:lineRule="auto"/>
        <w:jc w:val="center"/>
        <w:rPr>
          <w:b/>
          <w:sz w:val="24"/>
        </w:rPr>
      </w:pPr>
    </w:p>
    <w:p w14:paraId="05745CE4" w14:textId="77777777" w:rsidR="004C3480" w:rsidRDefault="004C3480">
      <w:pPr>
        <w:pStyle w:val="BodyTextKeep"/>
        <w:keepNext w:val="0"/>
        <w:spacing w:after="0" w:line="240" w:lineRule="auto"/>
        <w:jc w:val="center"/>
        <w:rPr>
          <w:b/>
          <w:sz w:val="24"/>
        </w:rPr>
      </w:pPr>
    </w:p>
    <w:p w14:paraId="5C1C3B18" w14:textId="77777777" w:rsidR="004C3480" w:rsidRDefault="004C3480">
      <w:pPr>
        <w:pStyle w:val="BodyTextKeep"/>
        <w:keepNext w:val="0"/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t>KAUNAS 20</w:t>
      </w:r>
      <w:r w:rsidR="00CC40D9">
        <w:rPr>
          <w:b/>
          <w:sz w:val="24"/>
        </w:rPr>
        <w:t>20</w:t>
      </w:r>
      <w:r>
        <w:rPr>
          <w:b/>
          <w:sz w:val="24"/>
        </w:rPr>
        <w:br w:type="page"/>
      </w:r>
    </w:p>
    <w:bookmarkEnd w:id="0"/>
    <w:p w14:paraId="0F428251" w14:textId="4FBB49D8" w:rsidR="004C3480" w:rsidRDefault="00A42531">
      <w:pPr>
        <w:pStyle w:val="Antrat1"/>
      </w:pPr>
      <w:r>
        <w:lastRenderedPageBreak/>
        <w:t>Užduotis</w:t>
      </w:r>
    </w:p>
    <w:p w14:paraId="5F0CD309" w14:textId="0C9915C8" w:rsidR="00A77EDD" w:rsidRPr="00A77EDD" w:rsidRDefault="00D347A3" w:rsidP="00A77EDD">
      <w:pPr>
        <w:pStyle w:val="Pagrindinistekstas"/>
      </w:pPr>
      <w:r>
        <w:t>Su</w:t>
      </w:r>
      <w:r w:rsidR="00E5289E">
        <w:t xml:space="preserve">galvoti ir sukurti </w:t>
      </w:r>
      <w:r w:rsidR="006421AA">
        <w:t>kok</w:t>
      </w:r>
      <w:r w:rsidR="008F32B6">
        <w:t>į</w:t>
      </w:r>
      <w:r w:rsidR="006421AA">
        <w:t xml:space="preserve"> nors taikymą, panaudojant bent tris esam</w:t>
      </w:r>
      <w:r w:rsidR="00187D18">
        <w:t>us</w:t>
      </w:r>
      <w:r w:rsidR="006421AA">
        <w:t xml:space="preserve"> (jau sukurt</w:t>
      </w:r>
      <w:r w:rsidR="00187D18">
        <w:t>us</w:t>
      </w:r>
      <w:r w:rsidR="006421AA">
        <w:t xml:space="preserve">) </w:t>
      </w:r>
      <w:r w:rsidR="008F32B6">
        <w:t xml:space="preserve">REST API. </w:t>
      </w:r>
    </w:p>
    <w:p w14:paraId="34879279" w14:textId="6F2142D8" w:rsidR="004C3480" w:rsidRDefault="00D347A3">
      <w:pPr>
        <w:pStyle w:val="Antrat1"/>
      </w:pPr>
      <w:r>
        <w:t>3</w:t>
      </w:r>
      <w:r w:rsidR="0092013A">
        <w:t xml:space="preserve"> </w:t>
      </w:r>
      <w:r w:rsidR="00A42531">
        <w:t>sprendimo</w:t>
      </w:r>
      <w:r w:rsidR="0092013A">
        <w:t xml:space="preserve"> architektūra</w:t>
      </w:r>
      <w:r w:rsidR="00A42531">
        <w:t>/aprašymas</w:t>
      </w:r>
    </w:p>
    <w:p w14:paraId="73A5ACC6" w14:textId="4472CC83" w:rsidR="00F35C53" w:rsidRDefault="002F75D5" w:rsidP="00BD5D5F">
      <w:pPr>
        <w:pStyle w:val="Pagrindinistekstas"/>
      </w:pPr>
      <w:r>
        <w:t>Šis sprendimas realizuotas panaudojant keturių jau esamų API gražinam</w:t>
      </w:r>
      <w:r w:rsidR="00FE690C">
        <w:t xml:space="preserve">us duomenis. </w:t>
      </w:r>
      <w:r w:rsidR="00A17EB4">
        <w:t xml:space="preserve">Realizuota tik klientinė </w:t>
      </w:r>
      <w:r w:rsidR="00126E46">
        <w:t>projekto dalis.</w:t>
      </w:r>
    </w:p>
    <w:p w14:paraId="59F915B9" w14:textId="77777777" w:rsidR="00514891" w:rsidRDefault="00FE690C" w:rsidP="00BD5D5F">
      <w:pPr>
        <w:pStyle w:val="Pagrindinistekstas"/>
      </w:pPr>
      <w:r w:rsidRPr="00514891">
        <w:rPr>
          <w:b/>
          <w:bCs/>
          <w:u w:val="single"/>
        </w:rPr>
        <w:t>Naudoti API:</w:t>
      </w:r>
      <w:r>
        <w:t xml:space="preserve"> </w:t>
      </w:r>
    </w:p>
    <w:p w14:paraId="7AE91197" w14:textId="77777777" w:rsidR="00514891" w:rsidRDefault="00FE690C" w:rsidP="00514891">
      <w:pPr>
        <w:pStyle w:val="Pagrindinistekstas"/>
        <w:numPr>
          <w:ilvl w:val="0"/>
          <w:numId w:val="24"/>
        </w:numPr>
      </w:pPr>
      <w:r>
        <w:t>Facebook Graph API</w:t>
      </w:r>
    </w:p>
    <w:p w14:paraId="052D1C63" w14:textId="77777777" w:rsidR="00514891" w:rsidRDefault="00D34088" w:rsidP="00514891">
      <w:pPr>
        <w:pStyle w:val="Pagrindinistekstas"/>
        <w:numPr>
          <w:ilvl w:val="0"/>
          <w:numId w:val="24"/>
        </w:numPr>
      </w:pPr>
      <w:r>
        <w:t>Google Maps Javascript API</w:t>
      </w:r>
    </w:p>
    <w:p w14:paraId="77F49521" w14:textId="77777777" w:rsidR="00514891" w:rsidRDefault="00D34088" w:rsidP="00514891">
      <w:pPr>
        <w:pStyle w:val="Pagrindinistekstas"/>
        <w:numPr>
          <w:ilvl w:val="0"/>
          <w:numId w:val="24"/>
        </w:numPr>
      </w:pPr>
      <w:r>
        <w:t xml:space="preserve">Google Geocoding API </w:t>
      </w:r>
    </w:p>
    <w:p w14:paraId="6533BC47" w14:textId="0744287B" w:rsidR="00AB4AD8" w:rsidRDefault="00D34088" w:rsidP="00514891">
      <w:pPr>
        <w:pStyle w:val="Pagrindinistekstas"/>
        <w:numPr>
          <w:ilvl w:val="0"/>
          <w:numId w:val="24"/>
        </w:numPr>
      </w:pPr>
      <w:r>
        <w:t xml:space="preserve">OpenWeatherMap </w:t>
      </w:r>
      <w:r w:rsidR="00F35C53">
        <w:t>API.</w:t>
      </w:r>
    </w:p>
    <w:p w14:paraId="5CD19A46" w14:textId="77777777" w:rsidR="00514891" w:rsidRDefault="00514891" w:rsidP="00514891">
      <w:pPr>
        <w:pStyle w:val="Pagrindinistekstas"/>
      </w:pPr>
    </w:p>
    <w:p w14:paraId="3D33943E" w14:textId="23A8DA84" w:rsidR="00F35C53" w:rsidRDefault="00F35C53" w:rsidP="00BD5D5F">
      <w:pPr>
        <w:pStyle w:val="Pagrindinistekstas"/>
        <w:rPr>
          <w:b/>
          <w:bCs/>
          <w:u w:val="single"/>
        </w:rPr>
      </w:pPr>
      <w:r w:rsidRPr="00514891">
        <w:rPr>
          <w:b/>
          <w:bCs/>
          <w:u w:val="single"/>
        </w:rPr>
        <w:t xml:space="preserve">Naudoti </w:t>
      </w:r>
      <w:r w:rsidR="00694FBC" w:rsidRPr="00514891">
        <w:rPr>
          <w:b/>
          <w:bCs/>
          <w:u w:val="single"/>
        </w:rPr>
        <w:t>įrankiai</w:t>
      </w:r>
      <w:r w:rsidR="007226B6">
        <w:rPr>
          <w:b/>
          <w:bCs/>
          <w:u w:val="single"/>
        </w:rPr>
        <w:t xml:space="preserve"> bei platformos</w:t>
      </w:r>
      <w:r w:rsidR="00C52F54" w:rsidRPr="00514891">
        <w:rPr>
          <w:b/>
          <w:bCs/>
          <w:u w:val="single"/>
        </w:rPr>
        <w:t>:</w:t>
      </w:r>
      <w:r w:rsidR="0009039B" w:rsidRPr="00514891">
        <w:rPr>
          <w:b/>
          <w:bCs/>
          <w:u w:val="single"/>
        </w:rPr>
        <w:t xml:space="preserve"> </w:t>
      </w:r>
      <w:r w:rsidR="00C52F54" w:rsidRPr="00514891">
        <w:rPr>
          <w:b/>
          <w:bCs/>
          <w:u w:val="single"/>
        </w:rPr>
        <w:t xml:space="preserve"> </w:t>
      </w:r>
    </w:p>
    <w:p w14:paraId="705ABB3E" w14:textId="6AD99F18" w:rsidR="00514891" w:rsidRPr="001D4B89" w:rsidRDefault="00514891" w:rsidP="00514891">
      <w:pPr>
        <w:pStyle w:val="Pagrindinistekstas"/>
        <w:numPr>
          <w:ilvl w:val="0"/>
          <w:numId w:val="25"/>
        </w:numPr>
        <w:rPr>
          <w:b/>
          <w:bCs/>
          <w:u w:val="single"/>
        </w:rPr>
      </w:pPr>
      <w:r w:rsidRPr="00F366A6">
        <w:rPr>
          <w:b/>
          <w:bCs/>
        </w:rPr>
        <w:t>Facebook for developers</w:t>
      </w:r>
      <w:r>
        <w:t xml:space="preserve"> </w:t>
      </w:r>
      <w:r w:rsidR="009466AE">
        <w:t>– sukurtų Facebook aplikacijų valdymo, API priežiūros, prieigos teisių, vartotojų valdymo platforma</w:t>
      </w:r>
      <w:r w:rsidR="001D4B89">
        <w:t>.</w:t>
      </w:r>
    </w:p>
    <w:p w14:paraId="39B954A7" w14:textId="42AA9E54" w:rsidR="001D4B89" w:rsidRPr="0045241D" w:rsidRDefault="001D4B89" w:rsidP="00514891">
      <w:pPr>
        <w:pStyle w:val="Pagrindinistekstas"/>
        <w:numPr>
          <w:ilvl w:val="0"/>
          <w:numId w:val="25"/>
        </w:numPr>
        <w:rPr>
          <w:b/>
          <w:bCs/>
          <w:u w:val="single"/>
        </w:rPr>
      </w:pPr>
      <w:r w:rsidRPr="00F63C13">
        <w:rPr>
          <w:b/>
          <w:bCs/>
        </w:rPr>
        <w:t>Facebook Login</w:t>
      </w:r>
      <w:r>
        <w:t xml:space="preserve"> įskiepis, skirtas </w:t>
      </w:r>
      <w:r w:rsidR="004D0E04">
        <w:t>prisijungimui prie šios aplikacijos su Facebook paskyros duomenimis iš nurodyto</w:t>
      </w:r>
      <w:r w:rsidR="0045241D">
        <w:t>s vietos (šiuo atveju localhost).</w:t>
      </w:r>
    </w:p>
    <w:p w14:paraId="25C1D0CE" w14:textId="39BF3FA8" w:rsidR="008E311D" w:rsidRPr="00F63C13" w:rsidRDefault="004354F1" w:rsidP="008E311D">
      <w:pPr>
        <w:pStyle w:val="Pagrindinistekstas"/>
        <w:numPr>
          <w:ilvl w:val="0"/>
          <w:numId w:val="25"/>
        </w:numPr>
        <w:rPr>
          <w:b/>
          <w:bCs/>
          <w:u w:val="single"/>
        </w:rPr>
      </w:pPr>
      <w:r w:rsidRPr="00F63C13">
        <w:rPr>
          <w:b/>
          <w:bCs/>
        </w:rPr>
        <w:t>Graph API Explorer įrankis (Facebook for developers platformos dalis)</w:t>
      </w:r>
      <w:r>
        <w:t xml:space="preserve">, skirta </w:t>
      </w:r>
      <w:r w:rsidR="00C92508">
        <w:t xml:space="preserve">rašomų API URL užklausų </w:t>
      </w:r>
      <w:r w:rsidR="00BC05C4">
        <w:t xml:space="preserve">build‘inimui, debug‘inimui, taip pat ir nurodytų prieigos prie prisijungusio asmens duomenų </w:t>
      </w:r>
      <w:r w:rsidR="006C496D">
        <w:t>leidimų pridėjimui bei prieigos token‘o generavimui pridėtų leidimų pagrindu</w:t>
      </w:r>
      <w:r w:rsidR="008E311D">
        <w:t xml:space="preserve">. Šis </w:t>
      </w:r>
      <w:r w:rsidR="00F63C13">
        <w:t xml:space="preserve">sugeneruotas </w:t>
      </w:r>
      <w:r w:rsidR="008E311D">
        <w:t>token‘as</w:t>
      </w:r>
      <w:r w:rsidR="00F63C13">
        <w:t xml:space="preserve"> paskui</w:t>
      </w:r>
      <w:r w:rsidR="008E311D">
        <w:t xml:space="preserve"> yra naudojamas visose sistemėlės API URL </w:t>
      </w:r>
      <w:r w:rsidR="00F63C13">
        <w:t>užklausose.</w:t>
      </w:r>
    </w:p>
    <w:p w14:paraId="78F9E54C" w14:textId="63521555" w:rsidR="00F63C13" w:rsidRDefault="009D743C" w:rsidP="008E311D">
      <w:pPr>
        <w:pStyle w:val="Pagrindinistekstas"/>
        <w:numPr>
          <w:ilvl w:val="0"/>
          <w:numId w:val="25"/>
        </w:numPr>
      </w:pPr>
      <w:r w:rsidRPr="00CF664B">
        <w:rPr>
          <w:b/>
          <w:bCs/>
        </w:rPr>
        <w:t>Google Cloud</w:t>
      </w:r>
      <w:r w:rsidRPr="00CF664B">
        <w:t xml:space="preserve"> platforma</w:t>
      </w:r>
      <w:r w:rsidR="00123EFE" w:rsidRPr="00CF664B">
        <w:t xml:space="preserve">, šiame darbe naudota susikurti API raktą </w:t>
      </w:r>
      <w:r w:rsidR="004A66B7" w:rsidRPr="00CF664B">
        <w:t>prieigai prie jų API gražinamų duomenų (Google Maps Javascript API</w:t>
      </w:r>
      <w:r w:rsidR="00CD336A" w:rsidRPr="00CF664B">
        <w:t xml:space="preserve"> ir Google Geocoding API). Šis raktas po to yra naudojamas visose </w:t>
      </w:r>
      <w:r w:rsidR="00CF664B" w:rsidRPr="00CF664B">
        <w:t>šių API URL užklausose.</w:t>
      </w:r>
    </w:p>
    <w:p w14:paraId="5F0944E7" w14:textId="6ABF3433" w:rsidR="00CF664B" w:rsidRDefault="00736C19" w:rsidP="008E311D">
      <w:pPr>
        <w:pStyle w:val="Pagrindinistekstas"/>
        <w:numPr>
          <w:ilvl w:val="0"/>
          <w:numId w:val="25"/>
        </w:numPr>
      </w:pPr>
      <w:r>
        <w:rPr>
          <w:b/>
          <w:bCs/>
        </w:rPr>
        <w:t xml:space="preserve">XAMPP - </w:t>
      </w:r>
      <w:r w:rsidRPr="00736C19">
        <w:t>lokalaus serverio paleidimo bei valdymo įrankis (localhost).</w:t>
      </w:r>
    </w:p>
    <w:p w14:paraId="44427420" w14:textId="3E903339" w:rsidR="00736C19" w:rsidRDefault="006E1A1F" w:rsidP="008E311D">
      <w:pPr>
        <w:pStyle w:val="Pagrindinistekstas"/>
        <w:numPr>
          <w:ilvl w:val="0"/>
          <w:numId w:val="25"/>
        </w:numPr>
      </w:pPr>
      <w:r>
        <w:rPr>
          <w:b/>
          <w:bCs/>
        </w:rPr>
        <w:t>Notepad++ -</w:t>
      </w:r>
      <w:r>
        <w:t xml:space="preserve"> kod</w:t>
      </w:r>
      <w:r w:rsidR="001E4248">
        <w:t>ui rašyti.</w:t>
      </w:r>
    </w:p>
    <w:p w14:paraId="3D09D691" w14:textId="1A6EBC9A" w:rsidR="001E4248" w:rsidRDefault="001E4248" w:rsidP="008E311D">
      <w:pPr>
        <w:pStyle w:val="Pagrindinistekstas"/>
        <w:numPr>
          <w:ilvl w:val="0"/>
          <w:numId w:val="25"/>
        </w:numPr>
      </w:pPr>
      <w:r>
        <w:rPr>
          <w:b/>
          <w:bCs/>
        </w:rPr>
        <w:t xml:space="preserve">FB PHP SDK </w:t>
      </w:r>
      <w:r>
        <w:t>biblioteka su visais reikiamais metodais</w:t>
      </w:r>
      <w:r w:rsidR="00EE306B">
        <w:t xml:space="preserve"> darbui su Graph API.</w:t>
      </w:r>
    </w:p>
    <w:p w14:paraId="25461B71" w14:textId="6A87B089" w:rsidR="00EE306B" w:rsidRDefault="00184B06" w:rsidP="00EE306B">
      <w:pPr>
        <w:pStyle w:val="Pagrindinistekstas"/>
        <w:rPr>
          <w:b/>
          <w:bCs/>
          <w:u w:val="single"/>
        </w:rPr>
      </w:pPr>
      <w:r w:rsidRPr="0051184B">
        <w:rPr>
          <w:b/>
          <w:bCs/>
          <w:u w:val="single"/>
        </w:rPr>
        <w:t>Naudojam</w:t>
      </w:r>
      <w:r w:rsidR="0051184B" w:rsidRPr="0051184B">
        <w:rPr>
          <w:b/>
          <w:bCs/>
          <w:u w:val="single"/>
        </w:rPr>
        <w:t>os programavimo kalbos</w:t>
      </w:r>
      <w:r w:rsidR="0051184B">
        <w:rPr>
          <w:b/>
          <w:bCs/>
          <w:u w:val="single"/>
        </w:rPr>
        <w:t>:</w:t>
      </w:r>
    </w:p>
    <w:p w14:paraId="728C5846" w14:textId="0AF505B1" w:rsidR="0051184B" w:rsidRPr="00047348" w:rsidRDefault="0051184B" w:rsidP="0051184B">
      <w:pPr>
        <w:pStyle w:val="Pagrindinistekstas"/>
        <w:numPr>
          <w:ilvl w:val="0"/>
          <w:numId w:val="26"/>
        </w:numPr>
        <w:rPr>
          <w:b/>
          <w:bCs/>
          <w:u w:val="single"/>
        </w:rPr>
      </w:pPr>
      <w:r>
        <w:rPr>
          <w:b/>
          <w:bCs/>
        </w:rPr>
        <w:t>PHP</w:t>
      </w:r>
      <w:r w:rsidR="006A338E">
        <w:rPr>
          <w:b/>
          <w:bCs/>
        </w:rPr>
        <w:t xml:space="preserve"> </w:t>
      </w:r>
      <w:r w:rsidR="00234C1D">
        <w:rPr>
          <w:b/>
          <w:bCs/>
        </w:rPr>
        <w:t xml:space="preserve">- </w:t>
      </w:r>
      <w:r w:rsidR="00234C1D" w:rsidRPr="00234C1D">
        <w:t>v</w:t>
      </w:r>
      <w:r w:rsidR="00B267B1" w:rsidRPr="00234C1D">
        <w:t>isoms</w:t>
      </w:r>
      <w:r w:rsidR="00234C1D" w:rsidRPr="00234C1D">
        <w:t xml:space="preserve"> API</w:t>
      </w:r>
      <w:r w:rsidR="00B267B1" w:rsidRPr="00234C1D">
        <w:t xml:space="preserve"> užklausoms bei logikai.</w:t>
      </w:r>
    </w:p>
    <w:p w14:paraId="48FBFF5A" w14:textId="3372BDD5" w:rsidR="00047348" w:rsidRPr="00B267B1" w:rsidRDefault="00047348" w:rsidP="0051184B">
      <w:pPr>
        <w:pStyle w:val="Pagrindinistekstas"/>
        <w:numPr>
          <w:ilvl w:val="0"/>
          <w:numId w:val="26"/>
        </w:numPr>
        <w:rPr>
          <w:b/>
          <w:bCs/>
          <w:u w:val="single"/>
        </w:rPr>
      </w:pPr>
      <w:r>
        <w:rPr>
          <w:b/>
          <w:bCs/>
        </w:rPr>
        <w:t xml:space="preserve">Javascript </w:t>
      </w:r>
      <w:r w:rsidR="00B3533B">
        <w:rPr>
          <w:b/>
          <w:bCs/>
        </w:rPr>
        <w:t>–</w:t>
      </w:r>
      <w:r>
        <w:rPr>
          <w:b/>
          <w:bCs/>
        </w:rPr>
        <w:t xml:space="preserve"> </w:t>
      </w:r>
      <w:r w:rsidR="00B3533B" w:rsidRPr="00C26CFB">
        <w:t>Google ž</w:t>
      </w:r>
      <w:r w:rsidRPr="00C26CFB">
        <w:t xml:space="preserve">emėlapiui atvaizduoti bei </w:t>
      </w:r>
      <w:r w:rsidR="006A338E" w:rsidRPr="00C26CFB">
        <w:t>žemėlapio markerio parametrams bei išvaizdai keisti.</w:t>
      </w:r>
    </w:p>
    <w:p w14:paraId="11584EBB" w14:textId="2AFA736A" w:rsidR="00B267B1" w:rsidRPr="00C26CFB" w:rsidRDefault="00B267B1" w:rsidP="0051184B">
      <w:pPr>
        <w:pStyle w:val="Pagrindinistekstas"/>
        <w:numPr>
          <w:ilvl w:val="0"/>
          <w:numId w:val="26"/>
        </w:numPr>
        <w:rPr>
          <w:b/>
          <w:bCs/>
          <w:u w:val="single"/>
        </w:rPr>
      </w:pPr>
      <w:r>
        <w:rPr>
          <w:b/>
          <w:bCs/>
        </w:rPr>
        <w:t>HTML bei CSS</w:t>
      </w:r>
      <w:r w:rsidR="005C79AB">
        <w:rPr>
          <w:b/>
          <w:bCs/>
        </w:rPr>
        <w:t xml:space="preserve"> </w:t>
      </w:r>
      <w:r w:rsidR="00C26CFB">
        <w:rPr>
          <w:b/>
          <w:bCs/>
        </w:rPr>
        <w:t xml:space="preserve">- </w:t>
      </w:r>
      <w:r w:rsidR="005C79AB" w:rsidRPr="00C26CFB">
        <w:t>akiai patraukliam gautų duomenų atvaizdavimui.</w:t>
      </w:r>
    </w:p>
    <w:p w14:paraId="652A691F" w14:textId="1191C999" w:rsidR="00C26CFB" w:rsidRDefault="0049616F" w:rsidP="00C26CFB">
      <w:pPr>
        <w:pStyle w:val="Pagrindinistekstas"/>
      </w:pPr>
      <w:r w:rsidRPr="0049616F">
        <w:rPr>
          <w:b/>
          <w:bCs/>
          <w:u w:val="single"/>
        </w:rPr>
        <w:t xml:space="preserve">API užklausų gražinamų duomenų formatas </w:t>
      </w:r>
      <w:r w:rsidR="00352A89">
        <w:rPr>
          <w:b/>
          <w:bCs/>
          <w:u w:val="single"/>
        </w:rPr>
        <w:t>–</w:t>
      </w:r>
      <w:r w:rsidRPr="0049616F">
        <w:rPr>
          <w:b/>
          <w:bCs/>
          <w:u w:val="single"/>
        </w:rPr>
        <w:t xml:space="preserve"> </w:t>
      </w:r>
      <w:r w:rsidRPr="00352A89">
        <w:rPr>
          <w:b/>
          <w:bCs/>
        </w:rPr>
        <w:t>JSON</w:t>
      </w:r>
      <w:r w:rsidR="00352A89">
        <w:rPr>
          <w:b/>
          <w:bCs/>
        </w:rPr>
        <w:t xml:space="preserve"> </w:t>
      </w:r>
      <w:r w:rsidR="00352A89">
        <w:t xml:space="preserve">(negalioja </w:t>
      </w:r>
      <w:r w:rsidR="00E73291">
        <w:t>Google Maps Javascript API, nes tik buvo pasinaudota jo metodais</w:t>
      </w:r>
      <w:r w:rsidR="00B3455C">
        <w:t xml:space="preserve">, kad </w:t>
      </w:r>
      <w:r w:rsidR="00265CC2">
        <w:t>optimizuoti bei atvaizduoti žemėlapį</w:t>
      </w:r>
      <w:r w:rsidR="003A3DD1">
        <w:t xml:space="preserve"> kartu su vietos žymekliais</w:t>
      </w:r>
      <w:r w:rsidR="00265CC2">
        <w:t>).</w:t>
      </w:r>
    </w:p>
    <w:p w14:paraId="1A762699" w14:textId="35B7F931" w:rsidR="00637D38" w:rsidRDefault="00265CC2" w:rsidP="00BD5D5F">
      <w:pPr>
        <w:pStyle w:val="Pagrindinistekstas"/>
      </w:pPr>
      <w:r>
        <w:t xml:space="preserve">Taip pat verta paminėti, kad </w:t>
      </w:r>
      <w:r w:rsidR="00B77AF9">
        <w:t xml:space="preserve">visuose panaudotuose API yra reikalingi sugeneruoti API raktai arba </w:t>
      </w:r>
      <w:r w:rsidR="00331077">
        <w:t xml:space="preserve">prieigos token‘as (Graph API) </w:t>
      </w:r>
      <w:r w:rsidR="0088386C">
        <w:t>gražinamų duomenų apsaugai. Iš viso du API Keys (OpenWeatherMap</w:t>
      </w:r>
      <w:r w:rsidR="00610A36">
        <w:t xml:space="preserve"> vienas, Google Maps Javascript API ir Google Geocoding API </w:t>
      </w:r>
      <w:r w:rsidR="008B119E">
        <w:t xml:space="preserve">bendras raktas) taip pat vienas prieigos </w:t>
      </w:r>
      <w:r w:rsidR="008B119E">
        <w:lastRenderedPageBreak/>
        <w:t>token‘as (</w:t>
      </w:r>
      <w:r w:rsidR="00EA3D5A">
        <w:t xml:space="preserve">Facebook </w:t>
      </w:r>
      <w:r w:rsidR="008B119E">
        <w:t>Graph API)</w:t>
      </w:r>
      <w:r w:rsidR="00EA3D5A">
        <w:t xml:space="preserve">, sugeneruotas pagal nurodytus </w:t>
      </w:r>
      <w:r w:rsidR="00F63C07">
        <w:t>prieigos prie Facebook profilio duomenų leidimus.</w:t>
      </w:r>
    </w:p>
    <w:p w14:paraId="6DDFA570" w14:textId="37CDE454" w:rsidR="00EA365C" w:rsidRDefault="007659D1" w:rsidP="00BD5D5F">
      <w:pPr>
        <w:pStyle w:val="Pagrindinistekstas"/>
        <w:rPr>
          <w:b/>
          <w:bCs/>
        </w:rPr>
      </w:pPr>
      <w:r w:rsidRPr="00D30D54">
        <w:rPr>
          <w:b/>
          <w:bCs/>
        </w:rPr>
        <w:t xml:space="preserve">Sukurtos sistemos architektūros schema (žr. </w:t>
      </w:r>
      <w:r w:rsidR="005C55C5">
        <w:rPr>
          <w:b/>
          <w:bCs/>
        </w:rPr>
        <w:t>1</w:t>
      </w:r>
      <w:r w:rsidRPr="00D30D54">
        <w:rPr>
          <w:b/>
          <w:bCs/>
        </w:rPr>
        <w:t xml:space="preserve"> pav.):</w:t>
      </w:r>
    </w:p>
    <w:p w14:paraId="0F62FAF9" w14:textId="4D507C29" w:rsidR="00D30D54" w:rsidRPr="00D30D54" w:rsidRDefault="00B1316D" w:rsidP="00D30D54">
      <w:pPr>
        <w:pStyle w:val="Pagrindinistekstas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B812FA" wp14:editId="781B6598">
            <wp:extent cx="5278755" cy="4281805"/>
            <wp:effectExtent l="0" t="0" r="0" b="4445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21F" w14:textId="4306172A" w:rsidR="007659D1" w:rsidRPr="00D30D54" w:rsidRDefault="007659D1" w:rsidP="007659D1">
      <w:pPr>
        <w:pStyle w:val="Pagrindinistekstas"/>
        <w:jc w:val="center"/>
        <w:rPr>
          <w:b/>
          <w:bCs/>
        </w:rPr>
      </w:pPr>
      <w:r w:rsidRPr="00D30D54">
        <w:rPr>
          <w:b/>
          <w:bCs/>
        </w:rPr>
        <w:t xml:space="preserve">1 pav. </w:t>
      </w:r>
      <w:r w:rsidR="00D30D54" w:rsidRPr="00D30D54">
        <w:rPr>
          <w:b/>
          <w:bCs/>
        </w:rPr>
        <w:t>Sukurtos sistemos architektūros schema.</w:t>
      </w:r>
    </w:p>
    <w:p w14:paraId="6E9C5D82" w14:textId="5875D12B" w:rsidR="00F35C53" w:rsidRDefault="00BC1078" w:rsidP="00BD5D5F">
      <w:pPr>
        <w:pStyle w:val="Pagrindinistekstas"/>
        <w:rPr>
          <w:b/>
          <w:bCs/>
        </w:rPr>
      </w:pPr>
      <w:r w:rsidRPr="00BC1078">
        <w:rPr>
          <w:b/>
          <w:bCs/>
        </w:rPr>
        <w:t>Facebook Graph API</w:t>
      </w:r>
      <w:r w:rsidR="00EA3D5A" w:rsidRPr="00BC1078">
        <w:rPr>
          <w:b/>
          <w:bCs/>
        </w:rPr>
        <w:t xml:space="preserve"> </w:t>
      </w:r>
    </w:p>
    <w:p w14:paraId="3AE6492B" w14:textId="74707EF7" w:rsidR="00BC1078" w:rsidRDefault="008112DD" w:rsidP="00BD5D5F">
      <w:pPr>
        <w:pStyle w:val="Pagrindinistekstas"/>
      </w:pPr>
      <w:r w:rsidRPr="008112DD">
        <w:t>Šiame API</w:t>
      </w:r>
      <w:r w:rsidR="004D0AFC">
        <w:t xml:space="preserve">, URL užklausa gali gražinti </w:t>
      </w:r>
      <w:r w:rsidR="00B25E60">
        <w:t>ieškomus duomenis keliais būdais</w:t>
      </w:r>
      <w:r w:rsidR="004D0AFC">
        <w:t>:</w:t>
      </w:r>
    </w:p>
    <w:p w14:paraId="7813CD96" w14:textId="5922E7CC" w:rsidR="004D0AFC" w:rsidRDefault="004D0AFC" w:rsidP="004D0AFC">
      <w:pPr>
        <w:pStyle w:val="Pagrindinistekstas"/>
        <w:numPr>
          <w:ilvl w:val="0"/>
          <w:numId w:val="27"/>
        </w:numPr>
      </w:pPr>
      <w:r>
        <w:t>Mazgais (nodes)</w:t>
      </w:r>
      <w:r w:rsidR="008F1D28">
        <w:t xml:space="preserve"> </w:t>
      </w:r>
      <w:r w:rsidR="0043746B">
        <w:t>–</w:t>
      </w:r>
      <w:r w:rsidR="008F1D28">
        <w:t xml:space="preserve"> </w:t>
      </w:r>
      <w:r w:rsidR="0043746B">
        <w:t>kas yra tiesiog individualūs objektai, tokie kaip vartotojas</w:t>
      </w:r>
      <w:r w:rsidR="00EE5795">
        <w:t>, nuotrauka, puslapis ar komentaras.</w:t>
      </w:r>
    </w:p>
    <w:p w14:paraId="0550E444" w14:textId="77777777" w:rsidR="00D15303" w:rsidRDefault="00207C18" w:rsidP="004D0AFC">
      <w:pPr>
        <w:pStyle w:val="Pagrindinistekstas"/>
        <w:numPr>
          <w:ilvl w:val="0"/>
          <w:numId w:val="27"/>
        </w:numPr>
      </w:pPr>
      <w:r>
        <w:t xml:space="preserve">Kraštais (edges) – kas yra tiesiog ryšiai tarp </w:t>
      </w:r>
      <w:r w:rsidR="00A26111">
        <w:t>objektų kolekcijos ir vieno objekto, pavyzdžiui komentarai prie vienos specifinės nuotraukos</w:t>
      </w:r>
      <w:r w:rsidR="00D15303">
        <w:t>, kelios nuotraukos tam tikrame puslapyje ir t.t.</w:t>
      </w:r>
    </w:p>
    <w:p w14:paraId="6A354BAD" w14:textId="77777777" w:rsidR="00B935EF" w:rsidRDefault="00EC0D5E" w:rsidP="004D0AFC">
      <w:pPr>
        <w:pStyle w:val="Pagrindinistekstas"/>
        <w:numPr>
          <w:ilvl w:val="0"/>
          <w:numId w:val="27"/>
        </w:numPr>
      </w:pPr>
      <w:r>
        <w:t>Laukais (fields) – tiesiog duomenys apie tą vieną objektą, pavyzdžiui, vartotojo vardas arba gimtadienis.</w:t>
      </w:r>
    </w:p>
    <w:p w14:paraId="5CC178E1" w14:textId="36C4BDC5" w:rsidR="00C82837" w:rsidRDefault="00B935EF" w:rsidP="00B935EF">
      <w:pPr>
        <w:pStyle w:val="Pagrindinistekstas"/>
      </w:pPr>
      <w:r>
        <w:t>Šiame darbe buvo kreipiamasi į</w:t>
      </w:r>
      <w:r w:rsidR="00C82837">
        <w:t xml:space="preserve"> šį</w:t>
      </w:r>
      <w:r>
        <w:t xml:space="preserve"> API, kad gražintų tik tam tikrus laukus apie</w:t>
      </w:r>
      <w:r w:rsidR="00C82837">
        <w:t xml:space="preserve"> dabar per localhost  prisijungusį</w:t>
      </w:r>
      <w:r>
        <w:t xml:space="preserve"> vartotoją</w:t>
      </w:r>
      <w:r w:rsidR="00C82837">
        <w:t xml:space="preserve"> (žr. </w:t>
      </w:r>
      <w:r w:rsidR="005E13DC">
        <w:t>2</w:t>
      </w:r>
      <w:r w:rsidR="00C82837">
        <w:t xml:space="preserve"> pav.):</w:t>
      </w:r>
    </w:p>
    <w:p w14:paraId="504FD589" w14:textId="1B34AC19" w:rsidR="00C82837" w:rsidRDefault="00642D82" w:rsidP="00C82837">
      <w:pPr>
        <w:pStyle w:val="Pagrindinistekstas"/>
        <w:jc w:val="center"/>
      </w:pPr>
      <w:r>
        <w:rPr>
          <w:noProof/>
        </w:rPr>
        <w:drawing>
          <wp:inline distT="0" distB="0" distL="0" distR="0" wp14:anchorId="4EBB02A3" wp14:editId="7F38FDCE">
            <wp:extent cx="5278755" cy="186055"/>
            <wp:effectExtent l="0" t="0" r="0" b="4445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6303" w14:textId="04438A7C" w:rsidR="00EE5795" w:rsidRDefault="005E13DC" w:rsidP="00DF6090">
      <w:pPr>
        <w:pStyle w:val="Pagrindinistekstas"/>
        <w:jc w:val="center"/>
        <w:rPr>
          <w:b/>
          <w:bCs/>
        </w:rPr>
      </w:pPr>
      <w:r>
        <w:rPr>
          <w:b/>
          <w:bCs/>
        </w:rPr>
        <w:t>2</w:t>
      </w:r>
      <w:r w:rsidR="00DF6090" w:rsidRPr="000F74CF">
        <w:rPr>
          <w:b/>
          <w:bCs/>
        </w:rPr>
        <w:t xml:space="preserve"> pav. API GET užklausa, naudojama </w:t>
      </w:r>
      <w:r w:rsidR="000F74CF" w:rsidRPr="000F74CF">
        <w:rPr>
          <w:b/>
          <w:bCs/>
        </w:rPr>
        <w:t>kurtoje sistemoje.</w:t>
      </w:r>
    </w:p>
    <w:p w14:paraId="2D846E62" w14:textId="1EA1A060" w:rsidR="000F74CF" w:rsidRDefault="000F74CF" w:rsidP="000F74CF">
      <w:pPr>
        <w:pStyle w:val="Pagrindinistekstas"/>
        <w:rPr>
          <w:b/>
          <w:bCs/>
        </w:rPr>
      </w:pPr>
      <w:r w:rsidRPr="000F74CF">
        <w:rPr>
          <w:b/>
          <w:bCs/>
          <w:u w:val="single"/>
        </w:rPr>
        <w:t>Paaiškinimas</w:t>
      </w:r>
      <w:r>
        <w:rPr>
          <w:b/>
          <w:bCs/>
          <w:u w:val="single"/>
        </w:rPr>
        <w:t xml:space="preserve">: </w:t>
      </w:r>
      <w:r>
        <w:t>Nurodoma</w:t>
      </w:r>
      <w:r w:rsidR="002C6D66">
        <w:t xml:space="preserve">s mazgas ‚/me‘, kas reiškia, kad bus </w:t>
      </w:r>
      <w:r w:rsidR="009E41D3">
        <w:t>imami mano, kaip prisijungusio vartotojo paskyros duomenys, po klaustuko tiesiog nurodomi kokie laukai bus paimami</w:t>
      </w:r>
      <w:r w:rsidR="002A4885">
        <w:t xml:space="preserve">, šiuo atveju vardas, pavardė, gimtasis miestas, </w:t>
      </w:r>
      <w:r w:rsidR="008E05F7">
        <w:t>dabartinis miestas bei profilio nuotrauka. Žinoma, dar reikia nurodyti prieigos</w:t>
      </w:r>
      <w:r w:rsidR="00276D4B">
        <w:t xml:space="preserve"> </w:t>
      </w:r>
      <w:r w:rsidR="00276D4B">
        <w:lastRenderedPageBreak/>
        <w:t xml:space="preserve">token‘ą FB PHP SDK bibliotekos metode get(), kas šioje nuotraukoje (žr. 1 pav.) yra </w:t>
      </w:r>
      <w:r w:rsidR="003929F4">
        <w:t xml:space="preserve">$accessToken PHP kintamasis. </w:t>
      </w:r>
      <w:r w:rsidR="003929F4" w:rsidRPr="00AD7FB3">
        <w:rPr>
          <w:b/>
          <w:bCs/>
        </w:rPr>
        <w:t>Svarbu, kad token‘</w:t>
      </w:r>
      <w:r w:rsidR="004462C0" w:rsidRPr="00AD7FB3">
        <w:rPr>
          <w:b/>
          <w:bCs/>
        </w:rPr>
        <w:t>as būtų teisingas, t.y, sugeneruotas su visais leidimais prie</w:t>
      </w:r>
      <w:r w:rsidR="00AD7FB3" w:rsidRPr="00AD7FB3">
        <w:rPr>
          <w:b/>
          <w:bCs/>
        </w:rPr>
        <w:t xml:space="preserve"> prašomos informacijos.</w:t>
      </w:r>
    </w:p>
    <w:p w14:paraId="399235C1" w14:textId="6F5DD0B9" w:rsidR="00F751D8" w:rsidRDefault="003765D0" w:rsidP="00F751D8">
      <w:pPr>
        <w:pStyle w:val="Pagrindinistekstas"/>
        <w:jc w:val="center"/>
      </w:pPr>
      <w:r>
        <w:rPr>
          <w:noProof/>
        </w:rPr>
        <w:drawing>
          <wp:inline distT="0" distB="0" distL="0" distR="0" wp14:anchorId="3E100B3D" wp14:editId="452D2128">
            <wp:extent cx="5278755" cy="2322830"/>
            <wp:effectExtent l="0" t="0" r="0" b="127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3733" w14:textId="3FCE079E" w:rsidR="003765D0" w:rsidRPr="00A77ADD" w:rsidRDefault="005A61AD" w:rsidP="00F751D8">
      <w:pPr>
        <w:pStyle w:val="Pagrindinistekstas"/>
        <w:jc w:val="center"/>
        <w:rPr>
          <w:b/>
          <w:bCs/>
        </w:rPr>
      </w:pPr>
      <w:r w:rsidRPr="00A77ADD">
        <w:rPr>
          <w:b/>
          <w:bCs/>
        </w:rPr>
        <w:t xml:space="preserve">3 pav. Iš mazgo „/me“ grąžinami prašyti laukai </w:t>
      </w:r>
      <w:r w:rsidR="00A77ADD" w:rsidRPr="00A77ADD">
        <w:rPr>
          <w:b/>
          <w:bCs/>
        </w:rPr>
        <w:t>JSON formatu Graph API Explorer įrankio pagalba.</w:t>
      </w:r>
    </w:p>
    <w:p w14:paraId="3251DD4E" w14:textId="01D4B7A4" w:rsidR="00B240A8" w:rsidRDefault="00F42370" w:rsidP="000F74CF">
      <w:pPr>
        <w:pStyle w:val="Pagrindinistekstas"/>
        <w:rPr>
          <w:b/>
          <w:bCs/>
        </w:rPr>
      </w:pPr>
      <w:r w:rsidRPr="00CC0445">
        <w:rPr>
          <w:b/>
          <w:bCs/>
        </w:rPr>
        <w:t>OpenWeatherMap API</w:t>
      </w:r>
    </w:p>
    <w:p w14:paraId="7EC4D987" w14:textId="77777777" w:rsidR="0099618B" w:rsidRDefault="00CC0445" w:rsidP="000F74CF">
      <w:pPr>
        <w:pStyle w:val="Pagrindinistekstas"/>
      </w:pPr>
      <w:r>
        <w:t xml:space="preserve">Šiame API </w:t>
      </w:r>
      <w:r w:rsidR="00B539D0">
        <w:t>galima gražinti</w:t>
      </w:r>
      <w:r w:rsidR="00DD112E">
        <w:t xml:space="preserve"> orų duomenis tiek JSON formatu, tiek XML formatu (šiame darbe naudota</w:t>
      </w:r>
      <w:r w:rsidR="003F03C0">
        <w:t>s</w:t>
      </w:r>
      <w:r w:rsidR="00DD112E">
        <w:t xml:space="preserve"> </w:t>
      </w:r>
      <w:r w:rsidR="003F03C0">
        <w:t xml:space="preserve">JSON formatas). Galima gražinti orų informaciją tiek pagal </w:t>
      </w:r>
      <w:r w:rsidR="000D57E4">
        <w:t xml:space="preserve">miestą, tiek pagal koordinates, tiek pagal šalį, tiek pagal </w:t>
      </w:r>
      <w:r w:rsidR="0091233E">
        <w:t>pašto</w:t>
      </w:r>
      <w:r w:rsidR="000D57E4">
        <w:t xml:space="preserve"> kodą. Galima nurodyti URL žingsnį, kas kiek laiko reikia grąžinti </w:t>
      </w:r>
      <w:r w:rsidR="00280287">
        <w:t>orų prognozes, galima gražinti tiek šios dienos</w:t>
      </w:r>
      <w:r w:rsidR="0091233E">
        <w:t>, tiek</w:t>
      </w:r>
      <w:r w:rsidR="0099618B">
        <w:t xml:space="preserve"> bet kokio laikotarpio orų prognozes.</w:t>
      </w:r>
    </w:p>
    <w:p w14:paraId="3821C26E" w14:textId="7CD76518" w:rsidR="00DF0749" w:rsidRDefault="0099618B" w:rsidP="000F74CF">
      <w:pPr>
        <w:pStyle w:val="Pagrindinistekstas"/>
      </w:pPr>
      <w:r>
        <w:t>Šiame darbe naudota URL struktūra (</w:t>
      </w:r>
      <w:r w:rsidR="00F740EA">
        <w:t xml:space="preserve">žr. </w:t>
      </w:r>
      <w:r w:rsidR="0090694A">
        <w:t>4</w:t>
      </w:r>
      <w:r w:rsidR="00F740EA">
        <w:t xml:space="preserve"> pav.):</w:t>
      </w:r>
      <w:r w:rsidR="009A1EB7">
        <w:t xml:space="preserve"> </w:t>
      </w:r>
    </w:p>
    <w:p w14:paraId="2B482F48" w14:textId="22024EFE" w:rsidR="00CC0445" w:rsidRDefault="00284A34" w:rsidP="00DF0749">
      <w:pPr>
        <w:pStyle w:val="Pagrindinistekstas"/>
        <w:jc w:val="center"/>
      </w:pPr>
      <w:r>
        <w:rPr>
          <w:noProof/>
        </w:rPr>
        <w:drawing>
          <wp:inline distT="0" distB="0" distL="0" distR="0" wp14:anchorId="7CA704FC" wp14:editId="41C9A341">
            <wp:extent cx="5278755" cy="140335"/>
            <wp:effectExtent l="0" t="0" r="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8830" w14:textId="4E53F5F1" w:rsidR="00D0361D" w:rsidRDefault="0090694A" w:rsidP="00021995">
      <w:pPr>
        <w:pStyle w:val="Pagrindinistekstas"/>
        <w:jc w:val="center"/>
        <w:rPr>
          <w:b/>
          <w:bCs/>
        </w:rPr>
      </w:pPr>
      <w:r>
        <w:rPr>
          <w:b/>
          <w:bCs/>
        </w:rPr>
        <w:t>4</w:t>
      </w:r>
      <w:r w:rsidR="001130ED" w:rsidRPr="001130ED">
        <w:rPr>
          <w:b/>
          <w:bCs/>
        </w:rPr>
        <w:t xml:space="preserve"> pav. Darbe naudota OpenWeatherMap API URL stuktūra.</w:t>
      </w:r>
    </w:p>
    <w:p w14:paraId="0EBA4A27" w14:textId="77777777" w:rsidR="003065D8" w:rsidRDefault="00601606" w:rsidP="001A1DD7">
      <w:pPr>
        <w:pStyle w:val="Pagrindinistekstas"/>
      </w:pPr>
      <w:r>
        <w:rPr>
          <w:b/>
          <w:bCs/>
          <w:u w:val="single"/>
        </w:rPr>
        <w:t xml:space="preserve">Paaiškinimas: </w:t>
      </w:r>
      <w:r w:rsidR="00571563">
        <w:t xml:space="preserve">Vietoje „forecast“ galima naudoti „weather“ tuomet bus grąžinta tik </w:t>
      </w:r>
      <w:r w:rsidR="00222597">
        <w:t xml:space="preserve">orų informacija šiuo metu. „q“ dalyje čia nurodytas vartotojo </w:t>
      </w:r>
      <w:r w:rsidR="00EA3D99">
        <w:t>pasirinktas miestas iš savo profilio</w:t>
      </w:r>
      <w:r w:rsidR="00BD73B3">
        <w:t>. Vietoje „q“</w:t>
      </w:r>
      <w:r w:rsidR="00EA3D99">
        <w:t xml:space="preserve"> galima</w:t>
      </w:r>
      <w:r w:rsidR="00BD73B3">
        <w:t xml:space="preserve"> naudoti</w:t>
      </w:r>
      <w:r w:rsidR="00EA3D99">
        <w:t xml:space="preserve"> </w:t>
      </w:r>
      <w:r w:rsidR="00BD73B3">
        <w:t>„zip“ (pašto kodui)</w:t>
      </w:r>
      <w:r w:rsidR="00325084">
        <w:t xml:space="preserve">, </w:t>
      </w:r>
      <w:r w:rsidR="0051285C">
        <w:t>„</w:t>
      </w:r>
      <w:r w:rsidR="00325084">
        <w:t>lat=....</w:t>
      </w:r>
      <w:r w:rsidR="0051285C">
        <w:t>long=“ – ilgumos ir platumos koordinatėms įvesti ir daug kitų kombinacijų.</w:t>
      </w:r>
    </w:p>
    <w:p w14:paraId="2E00BCC6" w14:textId="74193C26" w:rsidR="001A1DD7" w:rsidRDefault="003065D8" w:rsidP="001A1DD7">
      <w:pPr>
        <w:pStyle w:val="Pagrindinistekstas"/>
      </w:pPr>
      <w:r>
        <w:t>„lang“ – norima kalba (šiuo atveju anglų), „units“ – norima matavimo vienetų sistema, pavyzdžiui vėjo greitis</w:t>
      </w:r>
      <w:r w:rsidR="00206DD1">
        <w:t xml:space="preserve"> ar kilometrais per valandą ar myliom per valandą (galima rinktis tik imperial ir metric). </w:t>
      </w:r>
      <w:r w:rsidR="00D9613B">
        <w:t>„APPID“, tai openweathermap.org sugeneruotas privatus API raktas (reikia užsiregistruoti).</w:t>
      </w:r>
    </w:p>
    <w:p w14:paraId="41CDA22A" w14:textId="0D05AD72" w:rsidR="00021995" w:rsidRDefault="00021995" w:rsidP="00021995">
      <w:pPr>
        <w:pStyle w:val="Pagrindinistekstas"/>
      </w:pPr>
      <w:r w:rsidRPr="00D0361D">
        <w:t>URL užklausos grąžintų pavyzdinių duomenų rinkinys JSON formatu (žr.</w:t>
      </w:r>
      <w:r>
        <w:t xml:space="preserve"> </w:t>
      </w:r>
      <w:r w:rsidR="0090694A">
        <w:t>5</w:t>
      </w:r>
      <w:r>
        <w:t xml:space="preserve"> pav.):</w:t>
      </w:r>
    </w:p>
    <w:p w14:paraId="08D2FD3A" w14:textId="77777777" w:rsidR="00021995" w:rsidRDefault="00021995" w:rsidP="00021995">
      <w:pPr>
        <w:pStyle w:val="Pagrindinistekstas"/>
        <w:jc w:val="center"/>
      </w:pPr>
      <w:r>
        <w:rPr>
          <w:noProof/>
        </w:rPr>
        <w:lastRenderedPageBreak/>
        <w:drawing>
          <wp:inline distT="0" distB="0" distL="0" distR="0" wp14:anchorId="159AF53D" wp14:editId="74BEEA04">
            <wp:extent cx="3895725" cy="5772150"/>
            <wp:effectExtent l="0" t="0" r="9525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56FD" w14:textId="06E8EB2D" w:rsidR="00021995" w:rsidRPr="00021995" w:rsidRDefault="0090694A" w:rsidP="00021995">
      <w:pPr>
        <w:pStyle w:val="Pagrindinistekstas"/>
        <w:jc w:val="center"/>
        <w:rPr>
          <w:b/>
          <w:bCs/>
        </w:rPr>
      </w:pPr>
      <w:r>
        <w:rPr>
          <w:b/>
          <w:bCs/>
        </w:rPr>
        <w:t>5</w:t>
      </w:r>
      <w:r w:rsidR="00021995" w:rsidRPr="00021995">
        <w:rPr>
          <w:b/>
          <w:bCs/>
        </w:rPr>
        <w:t xml:space="preserve"> pav. URL užklausos grąžintų pavyzdinių duomenų rinkinys JSON formatu.</w:t>
      </w:r>
    </w:p>
    <w:p w14:paraId="07256CDA" w14:textId="77777777" w:rsidR="00021995" w:rsidRDefault="00021995" w:rsidP="001A1DD7">
      <w:pPr>
        <w:pStyle w:val="Pagrindinistekstas"/>
      </w:pPr>
    </w:p>
    <w:p w14:paraId="623EAAFB" w14:textId="01447A75" w:rsidR="005E79B0" w:rsidRPr="00680B5B" w:rsidRDefault="00756AD3" w:rsidP="001A1DD7">
      <w:pPr>
        <w:pStyle w:val="Pagrindinistekstas"/>
        <w:rPr>
          <w:b/>
          <w:bCs/>
        </w:rPr>
      </w:pPr>
      <w:r w:rsidRPr="00680B5B">
        <w:rPr>
          <w:b/>
          <w:bCs/>
        </w:rPr>
        <w:t>Google Geocod</w:t>
      </w:r>
      <w:r w:rsidR="00680B5B" w:rsidRPr="00680B5B">
        <w:rPr>
          <w:b/>
          <w:bCs/>
        </w:rPr>
        <w:t>ing</w:t>
      </w:r>
      <w:r w:rsidRPr="00680B5B">
        <w:rPr>
          <w:b/>
          <w:bCs/>
        </w:rPr>
        <w:t xml:space="preserve"> API</w:t>
      </w:r>
    </w:p>
    <w:p w14:paraId="6198343C" w14:textId="30ACC497" w:rsidR="000C14C4" w:rsidRDefault="0087526D" w:rsidP="001A1DD7">
      <w:pPr>
        <w:pStyle w:val="Pagrindinistekstas"/>
      </w:pPr>
      <w:r>
        <w:t xml:space="preserve">Šis API </w:t>
      </w:r>
      <w:r w:rsidR="00FF0AE7">
        <w:t>gražina</w:t>
      </w:r>
      <w:r>
        <w:t xml:space="preserve"> bet kokio adreso </w:t>
      </w:r>
      <w:r w:rsidR="00FF0AE7">
        <w:t xml:space="preserve">koordinates bei kitą informaciją </w:t>
      </w:r>
      <w:r w:rsidR="000C14C4">
        <w:t>tiek JSON, tiek XML formatais (šiame darbe JSON).</w:t>
      </w:r>
    </w:p>
    <w:p w14:paraId="673CB91B" w14:textId="05BD9B02" w:rsidR="00B848B0" w:rsidRDefault="006C26F8" w:rsidP="001A1DD7">
      <w:pPr>
        <w:pStyle w:val="Pagrindinistekstas"/>
      </w:pPr>
      <w:r>
        <w:t xml:space="preserve">Darbe naudojama URL struktūra (žr. </w:t>
      </w:r>
      <w:r w:rsidR="0090694A">
        <w:t>6</w:t>
      </w:r>
      <w:r>
        <w:t xml:space="preserve"> pav.) ir </w:t>
      </w:r>
      <w:r w:rsidR="00B848B0">
        <w:t>gražinamų</w:t>
      </w:r>
      <w:r w:rsidR="002704E3">
        <w:t xml:space="preserve"> pavyzdi</w:t>
      </w:r>
      <w:r w:rsidR="00181CA1">
        <w:t>nių</w:t>
      </w:r>
      <w:r w:rsidR="00B848B0">
        <w:t xml:space="preserve"> duomenų fragmentai (žr. </w:t>
      </w:r>
      <w:r w:rsidR="0090694A">
        <w:t>7</w:t>
      </w:r>
      <w:r w:rsidR="00B848B0">
        <w:t>-</w:t>
      </w:r>
      <w:r w:rsidR="0090694A">
        <w:t>9</w:t>
      </w:r>
      <w:r w:rsidR="00B848B0">
        <w:t xml:space="preserve"> pav.):</w:t>
      </w:r>
    </w:p>
    <w:p w14:paraId="6EFE9D29" w14:textId="151FEBD5" w:rsidR="006C26F8" w:rsidRDefault="00BF21B4" w:rsidP="00B848B0">
      <w:pPr>
        <w:pStyle w:val="Pagrindinistekstas"/>
        <w:jc w:val="center"/>
      </w:pPr>
      <w:r>
        <w:rPr>
          <w:noProof/>
        </w:rPr>
        <w:drawing>
          <wp:inline distT="0" distB="0" distL="0" distR="0" wp14:anchorId="7AB05AA4" wp14:editId="0BB76164">
            <wp:extent cx="5278755" cy="136525"/>
            <wp:effectExtent l="0" t="0" r="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0E31" w14:textId="735E64AF" w:rsidR="00BF21B4" w:rsidRDefault="0090694A" w:rsidP="00B848B0">
      <w:pPr>
        <w:pStyle w:val="Pagrindinistekstas"/>
        <w:jc w:val="center"/>
        <w:rPr>
          <w:b/>
          <w:bCs/>
        </w:rPr>
      </w:pPr>
      <w:r>
        <w:rPr>
          <w:b/>
          <w:bCs/>
        </w:rPr>
        <w:t>6</w:t>
      </w:r>
      <w:r w:rsidR="00BF21B4" w:rsidRPr="009206D1">
        <w:rPr>
          <w:b/>
          <w:bCs/>
        </w:rPr>
        <w:t xml:space="preserve"> pav. </w:t>
      </w:r>
      <w:r w:rsidR="009206D1" w:rsidRPr="009206D1">
        <w:rPr>
          <w:b/>
          <w:bCs/>
        </w:rPr>
        <w:t>Šiame darbe naudojama API užklausos URL.</w:t>
      </w:r>
    </w:p>
    <w:p w14:paraId="3F917784" w14:textId="096CCEB3" w:rsidR="009206D1" w:rsidRDefault="003113A0" w:rsidP="003113A0">
      <w:pPr>
        <w:pStyle w:val="Pagrindinistekstas"/>
      </w:pPr>
      <w:r w:rsidRPr="003113A0">
        <w:rPr>
          <w:b/>
          <w:bCs/>
          <w:u w:val="single"/>
        </w:rPr>
        <w:t>Paaiškinimas:</w:t>
      </w:r>
      <w:r w:rsidR="0057130B">
        <w:rPr>
          <w:b/>
          <w:bCs/>
          <w:u w:val="single"/>
        </w:rPr>
        <w:t xml:space="preserve"> </w:t>
      </w:r>
      <w:r w:rsidR="0057130B" w:rsidRPr="0057130B">
        <w:t>Vietoje</w:t>
      </w:r>
      <w:r w:rsidR="0057130B">
        <w:t xml:space="preserve"> „json?“ galima nurodyti „xml“ ir duomenys bus gražinti ne JSON, o XML formatu</w:t>
      </w:r>
      <w:r w:rsidR="00E07F61">
        <w:t xml:space="preserve">. „address“ parametre nurodome, kokio norime tikslumo adresą. Tai gali būti nuo šalies iki pat </w:t>
      </w:r>
      <w:r w:rsidR="002164FB">
        <w:t xml:space="preserve">buto numerio. „key“ parametre nurodome Google Cloud platformoje susigeneruotą asmeninį </w:t>
      </w:r>
      <w:r w:rsidR="00F41DB1">
        <w:t>privatų API raktą.</w:t>
      </w:r>
    </w:p>
    <w:p w14:paraId="2E42668B" w14:textId="5A1ED2A8" w:rsidR="00F41DB1" w:rsidRDefault="001677FF" w:rsidP="00F41DB1">
      <w:pPr>
        <w:pStyle w:val="Pagrindinistekstas"/>
        <w:jc w:val="center"/>
      </w:pPr>
      <w:r>
        <w:rPr>
          <w:noProof/>
        </w:rPr>
        <w:lastRenderedPageBreak/>
        <w:drawing>
          <wp:inline distT="0" distB="0" distL="0" distR="0" wp14:anchorId="61C9ECEE" wp14:editId="67A90482">
            <wp:extent cx="5278755" cy="4693285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524B" w14:textId="7ED93289" w:rsidR="001677FF" w:rsidRPr="009F2867" w:rsidRDefault="0090694A" w:rsidP="00F41DB1">
      <w:pPr>
        <w:pStyle w:val="Pagrindinistekstas"/>
        <w:jc w:val="center"/>
        <w:rPr>
          <w:b/>
          <w:bCs/>
        </w:rPr>
      </w:pPr>
      <w:r>
        <w:rPr>
          <w:b/>
          <w:bCs/>
        </w:rPr>
        <w:t>7</w:t>
      </w:r>
      <w:r w:rsidR="001677FF" w:rsidRPr="009F2867">
        <w:rPr>
          <w:b/>
          <w:bCs/>
        </w:rPr>
        <w:t xml:space="preserve"> pav. </w:t>
      </w:r>
      <w:r w:rsidR="009F2867" w:rsidRPr="009F2867">
        <w:rPr>
          <w:b/>
          <w:bCs/>
        </w:rPr>
        <w:t>URL gražinami</w:t>
      </w:r>
      <w:r w:rsidR="00181CA1">
        <w:rPr>
          <w:b/>
          <w:bCs/>
        </w:rPr>
        <w:t xml:space="preserve"> pavyzdiniai</w:t>
      </w:r>
      <w:r w:rsidR="009F2867" w:rsidRPr="009F2867">
        <w:rPr>
          <w:b/>
          <w:bCs/>
        </w:rPr>
        <w:t xml:space="preserve"> duomenys JSON formatu (1-as fragmentas).</w:t>
      </w:r>
    </w:p>
    <w:p w14:paraId="3D5742A5" w14:textId="3D059893" w:rsidR="009F2867" w:rsidRDefault="00821FC1" w:rsidP="00F41DB1">
      <w:pPr>
        <w:pStyle w:val="Pagrindinistekstas"/>
        <w:jc w:val="center"/>
      </w:pPr>
      <w:r>
        <w:rPr>
          <w:noProof/>
        </w:rPr>
        <w:lastRenderedPageBreak/>
        <w:drawing>
          <wp:inline distT="0" distB="0" distL="0" distR="0" wp14:anchorId="6DC2D893" wp14:editId="42F7F1D7">
            <wp:extent cx="5278755" cy="4137660"/>
            <wp:effectExtent l="0" t="0" r="0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2695" w14:textId="2DC0331A" w:rsidR="00821FC1" w:rsidRDefault="0090694A" w:rsidP="00F41DB1">
      <w:pPr>
        <w:pStyle w:val="Pagrindinistekstas"/>
        <w:jc w:val="center"/>
        <w:rPr>
          <w:b/>
          <w:bCs/>
        </w:rPr>
      </w:pPr>
      <w:r>
        <w:rPr>
          <w:b/>
          <w:bCs/>
        </w:rPr>
        <w:t>8</w:t>
      </w:r>
      <w:r w:rsidR="00821FC1" w:rsidRPr="00821FC1">
        <w:rPr>
          <w:b/>
          <w:bCs/>
        </w:rPr>
        <w:t xml:space="preserve"> pav. URL gražinami</w:t>
      </w:r>
      <w:r w:rsidR="00181CA1">
        <w:rPr>
          <w:b/>
          <w:bCs/>
        </w:rPr>
        <w:t xml:space="preserve"> pavyzdiniai</w:t>
      </w:r>
      <w:r w:rsidR="00821FC1" w:rsidRPr="00821FC1">
        <w:rPr>
          <w:b/>
          <w:bCs/>
        </w:rPr>
        <w:t xml:space="preserve"> duomenys JSON formatu (2-as fragmentas).</w:t>
      </w:r>
    </w:p>
    <w:p w14:paraId="64D0A891" w14:textId="2AB0DC2E" w:rsidR="00821FC1" w:rsidRDefault="00A52B87" w:rsidP="00F41DB1">
      <w:pPr>
        <w:pStyle w:val="Pagrindinistekstas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E4E770A" wp14:editId="0E1A86C5">
            <wp:extent cx="5278755" cy="1565275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956B" w14:textId="4BB728F3" w:rsidR="00A52B87" w:rsidRDefault="0090694A" w:rsidP="00F41DB1">
      <w:pPr>
        <w:pStyle w:val="Pagrindinistekstas"/>
        <w:jc w:val="center"/>
        <w:rPr>
          <w:b/>
          <w:bCs/>
        </w:rPr>
      </w:pPr>
      <w:r>
        <w:rPr>
          <w:b/>
          <w:bCs/>
        </w:rPr>
        <w:t>9</w:t>
      </w:r>
      <w:r w:rsidR="00A52B87">
        <w:rPr>
          <w:b/>
          <w:bCs/>
        </w:rPr>
        <w:t xml:space="preserve"> pav. URL gražinami</w:t>
      </w:r>
      <w:r w:rsidR="00181CA1">
        <w:rPr>
          <w:b/>
          <w:bCs/>
        </w:rPr>
        <w:t xml:space="preserve"> pavyzdiniai</w:t>
      </w:r>
      <w:r w:rsidR="00A52B87">
        <w:rPr>
          <w:b/>
          <w:bCs/>
        </w:rPr>
        <w:t xml:space="preserve"> duomenys JSON formatu (3-as fragmentas).</w:t>
      </w:r>
    </w:p>
    <w:p w14:paraId="1AF0AE3E" w14:textId="00D25994" w:rsidR="00E07153" w:rsidRDefault="004B53CD" w:rsidP="00E07153">
      <w:pPr>
        <w:pStyle w:val="Pagrindinistekstas"/>
      </w:pPr>
      <w:r w:rsidRPr="00443665">
        <w:t>Google Maps J</w:t>
      </w:r>
      <w:r w:rsidR="004F3BD2" w:rsidRPr="00443665">
        <w:t xml:space="preserve">avascript API buvo naudojamas tik žemėlapio atvaizdavimui, markerio savybių keitimui bei </w:t>
      </w:r>
      <w:r w:rsidR="00443665" w:rsidRPr="00443665">
        <w:t>jo padėjimui į teisingą vietą pagal Geocoding API gražintas koordinates</w:t>
      </w:r>
      <w:r w:rsidR="00443665">
        <w:t>. Kodas</w:t>
      </w:r>
      <w:r w:rsidR="00A72DFF">
        <w:t xml:space="preserve"> yra žemiau esančiame skyrelyje.</w:t>
      </w:r>
    </w:p>
    <w:p w14:paraId="20C32D07" w14:textId="736F7A8A" w:rsidR="00493138" w:rsidRPr="00C46DD1" w:rsidRDefault="00C46DD1" w:rsidP="00E07153">
      <w:pPr>
        <w:pStyle w:val="Pagrindinistekstas"/>
        <w:rPr>
          <w:b/>
          <w:bCs/>
          <w:u w:val="single"/>
        </w:rPr>
      </w:pPr>
      <w:r w:rsidRPr="00C46DD1">
        <w:rPr>
          <w:b/>
          <w:bCs/>
          <w:u w:val="single"/>
        </w:rPr>
        <w:t>Apibendrintas sukurtos sistemėlės kūrimo planas</w:t>
      </w:r>
      <w:r w:rsidR="00FC3374">
        <w:rPr>
          <w:b/>
          <w:bCs/>
          <w:u w:val="single"/>
        </w:rPr>
        <w:t xml:space="preserve"> (etapai)</w:t>
      </w:r>
      <w:r w:rsidRPr="00C46DD1">
        <w:rPr>
          <w:b/>
          <w:bCs/>
          <w:u w:val="single"/>
        </w:rPr>
        <w:t>:</w:t>
      </w:r>
    </w:p>
    <w:p w14:paraId="3711A28E" w14:textId="74DAE894" w:rsidR="00C46DD1" w:rsidRDefault="00DE66C4" w:rsidP="00FC3374">
      <w:pPr>
        <w:pStyle w:val="Pagrindinistekstas"/>
        <w:numPr>
          <w:ilvl w:val="0"/>
          <w:numId w:val="28"/>
        </w:numPr>
      </w:pPr>
      <w:r>
        <w:t>Užsiregistruojame developers.facebook.com</w:t>
      </w:r>
      <w:r w:rsidR="0023600B">
        <w:t xml:space="preserve"> ir susikuriame tuščią aplikaciją</w:t>
      </w:r>
      <w:r w:rsidR="00FC0360">
        <w:t>.</w:t>
      </w:r>
    </w:p>
    <w:p w14:paraId="0D196603" w14:textId="11256F05" w:rsidR="00FC0360" w:rsidRDefault="00FC0360" w:rsidP="00FC3374">
      <w:pPr>
        <w:pStyle w:val="Pagrindinistekstas"/>
        <w:numPr>
          <w:ilvl w:val="0"/>
          <w:numId w:val="28"/>
        </w:numPr>
      </w:pPr>
      <w:r>
        <w:t>Pasileidžiame XAMPP localhost serverį.</w:t>
      </w:r>
    </w:p>
    <w:p w14:paraId="6420BCD9" w14:textId="6FCED9E5" w:rsidR="00FC0360" w:rsidRDefault="00BB090F" w:rsidP="00FC3374">
      <w:pPr>
        <w:pStyle w:val="Pagrindinistekstas"/>
        <w:numPr>
          <w:ilvl w:val="0"/>
          <w:numId w:val="28"/>
        </w:numPr>
      </w:pPr>
      <w:r>
        <w:t xml:space="preserve">Developers platformoje nurodome svetainės adresą (šiuo atveju </w:t>
      </w:r>
      <w:hyperlink r:id="rId21" w:history="1">
        <w:r w:rsidR="0019730E" w:rsidRPr="000F5C1A">
          <w:rPr>
            <w:rStyle w:val="Hipersaitas"/>
          </w:rPr>
          <w:t>http://localhost</w:t>
        </w:r>
      </w:hyperlink>
      <w:r>
        <w:t>)</w:t>
      </w:r>
      <w:r w:rsidR="0019730E">
        <w:t>.</w:t>
      </w:r>
    </w:p>
    <w:p w14:paraId="698C9E3D" w14:textId="3DC98895" w:rsidR="0019730E" w:rsidRDefault="0019730E" w:rsidP="00FC3374">
      <w:pPr>
        <w:pStyle w:val="Pagrindinistekstas"/>
        <w:numPr>
          <w:ilvl w:val="0"/>
          <w:numId w:val="28"/>
        </w:numPr>
      </w:pPr>
      <w:r>
        <w:t>Įtraukiame Facebook login įskiepį į aplikaciją.</w:t>
      </w:r>
    </w:p>
    <w:p w14:paraId="7789A0C1" w14:textId="27FA40C4" w:rsidR="00EF6DB3" w:rsidRDefault="00EF6DB3" w:rsidP="00FC3374">
      <w:pPr>
        <w:pStyle w:val="Pagrindinistekstas"/>
        <w:numPr>
          <w:ilvl w:val="0"/>
          <w:numId w:val="28"/>
        </w:numPr>
      </w:pPr>
      <w:r>
        <w:t xml:space="preserve">Parsisiunčiame FB PHP SDK, išarchyvuojame aplanką į </w:t>
      </w:r>
      <w:r w:rsidR="0036305F">
        <w:t>public_html aplanką.</w:t>
      </w:r>
    </w:p>
    <w:p w14:paraId="50453324" w14:textId="50A944DC" w:rsidR="0019730E" w:rsidRDefault="0019730E" w:rsidP="00FC3374">
      <w:pPr>
        <w:pStyle w:val="Pagrindinistekstas"/>
        <w:numPr>
          <w:ilvl w:val="0"/>
          <w:numId w:val="28"/>
        </w:numPr>
      </w:pPr>
      <w:r>
        <w:lastRenderedPageBreak/>
        <w:t>Padarome prisijungimo puslapį savo svetainėje (localhost)</w:t>
      </w:r>
      <w:r w:rsidR="005D6B76">
        <w:t>.</w:t>
      </w:r>
    </w:p>
    <w:p w14:paraId="512C97B3" w14:textId="77777777" w:rsidR="00F270AF" w:rsidRDefault="005D6B76" w:rsidP="00FC3374">
      <w:pPr>
        <w:pStyle w:val="Pagrindinistekstas"/>
        <w:numPr>
          <w:ilvl w:val="0"/>
          <w:numId w:val="28"/>
        </w:numPr>
      </w:pPr>
      <w:r>
        <w:t>Su G</w:t>
      </w:r>
      <w:r w:rsidR="00EC6342">
        <w:t>r</w:t>
      </w:r>
      <w:r>
        <w:t>aph API Explorer įrankiu</w:t>
      </w:r>
      <w:r w:rsidR="00EC6342">
        <w:t xml:space="preserve"> nurodome kokios informacijos leidimų mums reikės ir šiuo pagrindu susigeneruojame prieigos token‘ą.</w:t>
      </w:r>
    </w:p>
    <w:p w14:paraId="08C39C9E" w14:textId="48ED6B6F" w:rsidR="005D6B76" w:rsidRDefault="00F270AF" w:rsidP="00FC3374">
      <w:pPr>
        <w:pStyle w:val="Pagrindinistekstas"/>
        <w:numPr>
          <w:ilvl w:val="0"/>
          <w:numId w:val="28"/>
        </w:numPr>
      </w:pPr>
      <w:r>
        <w:t>Paimame reikalingą informaciją (</w:t>
      </w:r>
      <w:r w:rsidR="0003781D">
        <w:t xml:space="preserve">prisijungusio žmogaus </w:t>
      </w:r>
      <w:r>
        <w:t>nuotrauką, vardą, pavardę, gimtąjį miestą,</w:t>
      </w:r>
      <w:r w:rsidR="0003781D">
        <w:t xml:space="preserve"> dabartinį miestą) ir atvaizduojame puslapyje.</w:t>
      </w:r>
    </w:p>
    <w:p w14:paraId="573F68F3" w14:textId="4FD6AEEC" w:rsidR="0003781D" w:rsidRDefault="009A3395" w:rsidP="00FC3374">
      <w:pPr>
        <w:pStyle w:val="Pagrindinistekstas"/>
        <w:numPr>
          <w:ilvl w:val="0"/>
          <w:numId w:val="28"/>
        </w:numPr>
      </w:pPr>
      <w:r>
        <w:t>Padarome, kad prisijungęs žmogus galėtų pasirinkti, kokio miesto orų informaciją jis nori peržiūrėti</w:t>
      </w:r>
      <w:r w:rsidR="000F73F1">
        <w:t xml:space="preserve"> (ar gimtojo, ar dabartinio).</w:t>
      </w:r>
    </w:p>
    <w:p w14:paraId="7A016DF2" w14:textId="3191E00B" w:rsidR="00D5013E" w:rsidRDefault="00D5013E" w:rsidP="00FC3374">
      <w:pPr>
        <w:pStyle w:val="Pagrindinistekstas"/>
        <w:numPr>
          <w:ilvl w:val="0"/>
          <w:numId w:val="28"/>
        </w:numPr>
      </w:pPr>
      <w:r>
        <w:t xml:space="preserve">Užsiregistruojame openweathermap.org ir </w:t>
      </w:r>
      <w:r w:rsidR="00A01278">
        <w:t>susigeneruojame asmeninį API raktą.</w:t>
      </w:r>
    </w:p>
    <w:p w14:paraId="444CD4AC" w14:textId="7815533F" w:rsidR="00A01278" w:rsidRDefault="00A01278" w:rsidP="00FC3374">
      <w:pPr>
        <w:pStyle w:val="Pagrindinistekstas"/>
        <w:numPr>
          <w:ilvl w:val="0"/>
          <w:numId w:val="28"/>
        </w:numPr>
      </w:pPr>
      <w:r>
        <w:t xml:space="preserve">Užsiregistruojame Google Cloud platformoje ir </w:t>
      </w:r>
      <w:r w:rsidR="0021099F">
        <w:t xml:space="preserve">susikuriame tuščią projektą bei pridedam savo „Billing“ informaciją (kreditinės kortelės duomenis), nes kitaip </w:t>
      </w:r>
      <w:r w:rsidR="009A0F86">
        <w:t xml:space="preserve">Geocoding API gražins ne JSON duomenis, o klaidą ACCESS_DENIED. </w:t>
      </w:r>
    </w:p>
    <w:p w14:paraId="65277D7D" w14:textId="79DF12CA" w:rsidR="00C31F77" w:rsidRDefault="00C31F77" w:rsidP="00FC3374">
      <w:pPr>
        <w:pStyle w:val="Pagrindinistekstas"/>
        <w:numPr>
          <w:ilvl w:val="0"/>
          <w:numId w:val="28"/>
        </w:numPr>
      </w:pPr>
      <w:r>
        <w:t xml:space="preserve">Google Cloud platformoje susikuriame nuosavą API </w:t>
      </w:r>
      <w:r w:rsidR="00FD7AF0">
        <w:t>raktą be jokių apribojimų (nustačius references dalyje localhost, kažkodėl neveikia).</w:t>
      </w:r>
    </w:p>
    <w:p w14:paraId="26256A5E" w14:textId="5CE54E95" w:rsidR="000F73F1" w:rsidRDefault="000F73F1" w:rsidP="00FC3374">
      <w:pPr>
        <w:pStyle w:val="Pagrindinistekstas"/>
        <w:numPr>
          <w:ilvl w:val="0"/>
          <w:numId w:val="28"/>
        </w:numPr>
      </w:pPr>
      <w:r>
        <w:t>Pasinaudodami atitinkamais API gauname šio miesto orų prognozes</w:t>
      </w:r>
      <w:r w:rsidR="0027799F">
        <w:t xml:space="preserve"> ir koordinates.</w:t>
      </w:r>
    </w:p>
    <w:p w14:paraId="64048025" w14:textId="303E2C09" w:rsidR="0027799F" w:rsidRDefault="0027799F" w:rsidP="00FC3374">
      <w:pPr>
        <w:pStyle w:val="Pagrindinistekstas"/>
        <w:numPr>
          <w:ilvl w:val="0"/>
          <w:numId w:val="28"/>
        </w:numPr>
      </w:pPr>
      <w:r>
        <w:t>Apdorojame JSON formatu gautus duomenis ir susirašome į kintamuosius (patogumui).</w:t>
      </w:r>
    </w:p>
    <w:p w14:paraId="5C2C1495" w14:textId="6DE786B5" w:rsidR="0027799F" w:rsidRDefault="00D64B7D" w:rsidP="00FC3374">
      <w:pPr>
        <w:pStyle w:val="Pagrindinistekstas"/>
        <w:numPr>
          <w:ilvl w:val="0"/>
          <w:numId w:val="28"/>
        </w:numPr>
      </w:pPr>
      <w:r>
        <w:t>Pasirašome CSS stilius gražiam atvaizdavimui.</w:t>
      </w:r>
    </w:p>
    <w:p w14:paraId="6627BA8C" w14:textId="2A93ED9A" w:rsidR="00D64B7D" w:rsidRDefault="00D64B7D" w:rsidP="00FC3374">
      <w:pPr>
        <w:pStyle w:val="Pagrindinistekstas"/>
        <w:numPr>
          <w:ilvl w:val="0"/>
          <w:numId w:val="28"/>
        </w:numPr>
      </w:pPr>
      <w:r>
        <w:t>Atvaizduojame viską</w:t>
      </w:r>
      <w:r w:rsidR="0030129B">
        <w:t xml:space="preserve"> (įskaitant ir žemėlapį su markeriu).</w:t>
      </w:r>
    </w:p>
    <w:p w14:paraId="344C2F8E" w14:textId="422C39F3" w:rsidR="005627AF" w:rsidRPr="00443665" w:rsidRDefault="0030129B" w:rsidP="00EA365C">
      <w:pPr>
        <w:pStyle w:val="Pagrindinistekstas"/>
        <w:numPr>
          <w:ilvl w:val="0"/>
          <w:numId w:val="28"/>
        </w:numPr>
      </w:pPr>
      <w:r>
        <w:t>Padarome, kad keistųsi</w:t>
      </w:r>
      <w:r w:rsidR="0061790B">
        <w:t xml:space="preserve"> atvaizdavimo stilius ir žemėlapio markeris priklausomai nuo orų prognozės.</w:t>
      </w:r>
    </w:p>
    <w:p w14:paraId="50074A82" w14:textId="601B57D2" w:rsidR="00F169FF" w:rsidRDefault="00D347A3" w:rsidP="00F169FF">
      <w:pPr>
        <w:pStyle w:val="Antrat1"/>
      </w:pPr>
      <w:r>
        <w:t>3</w:t>
      </w:r>
      <w:r w:rsidR="00F169FF">
        <w:t xml:space="preserve"> </w:t>
      </w:r>
      <w:r w:rsidR="00A42531">
        <w:t>sprendimo programinis kodas</w:t>
      </w:r>
    </w:p>
    <w:p w14:paraId="7C5F9553" w14:textId="77777777" w:rsidR="00224F2B" w:rsidRDefault="004C1BAC" w:rsidP="001813EB">
      <w:pPr>
        <w:pStyle w:val="Pagrindinistekstas"/>
      </w:pPr>
      <w:r>
        <w:t xml:space="preserve">Šioje </w:t>
      </w:r>
      <w:r w:rsidR="008F0BD2">
        <w:t xml:space="preserve">aplikacijoje, kaip ir buvo minėta, buvo panaudoti keturių </w:t>
      </w:r>
      <w:r w:rsidR="00DB2B6C">
        <w:t>jau esamų REST API metodai bei jų gražinami duomenys.</w:t>
      </w:r>
      <w:r w:rsidR="00CA5E5F">
        <w:t xml:space="preserve"> Žemiau pateikiam</w:t>
      </w:r>
      <w:r w:rsidR="00332025">
        <w:t>as sistemėlės failų sąrašas</w:t>
      </w:r>
      <w:r w:rsidR="003C3D12">
        <w:t xml:space="preserve"> su jų paskirties </w:t>
      </w:r>
      <w:r w:rsidR="008D5409">
        <w:t xml:space="preserve">paaiškinimais (failai </w:t>
      </w:r>
      <w:r w:rsidR="00902F65">
        <w:t xml:space="preserve">yra įtraukti į šį dokumentą kaip .txt failai). </w:t>
      </w:r>
      <w:r w:rsidR="00CB7659">
        <w:t xml:space="preserve">Šie žemiau pateikiami failai yra </w:t>
      </w:r>
      <w:r w:rsidR="001E66C8">
        <w:t>visas sukurtos sistemėlės programinis kodas.</w:t>
      </w:r>
    </w:p>
    <w:p w14:paraId="22D09199" w14:textId="1A13EA14" w:rsidR="001813EB" w:rsidRDefault="00224F2B" w:rsidP="001813EB">
      <w:pPr>
        <w:pStyle w:val="Pagrindinistekstas"/>
      </w:pPr>
      <w:r w:rsidRPr="00224F2B">
        <w:rPr>
          <w:u w:val="single"/>
        </w:rPr>
        <w:t>PASTABA:</w:t>
      </w:r>
      <w:r w:rsidR="008962D6">
        <w:t xml:space="preserve"> </w:t>
      </w:r>
      <w:r w:rsidR="00107755">
        <w:t xml:space="preserve">Norint, kad sistema veiktų ant bet kokio domeno, reikia atsisiųsti </w:t>
      </w:r>
      <w:r>
        <w:t xml:space="preserve">FB </w:t>
      </w:r>
      <w:r w:rsidR="00107755">
        <w:t xml:space="preserve">PHP SDK </w:t>
      </w:r>
      <w:r w:rsidR="00BC5222">
        <w:t>biblioteką ir ją patalpinti į public_html direktoriją kartu su visais sistemos failais, taip</w:t>
      </w:r>
      <w:r w:rsidR="00AE59AF">
        <w:t xml:space="preserve"> pat nurodyti teisingą kelią iki šios bibliotekos fb_api.php faile.</w:t>
      </w:r>
      <w:r w:rsidR="006B173F">
        <w:t xml:space="preserve"> </w:t>
      </w:r>
    </w:p>
    <w:p w14:paraId="3DB74B04" w14:textId="2D24BCC1" w:rsidR="00EB5AF1" w:rsidRDefault="006B173F" w:rsidP="001813EB">
      <w:pPr>
        <w:pStyle w:val="Pagrindinistekstas"/>
      </w:pPr>
      <w:r>
        <w:t xml:space="preserve">Norint matyti failuose esantį kodą, reikia du kartus pele spustelėti ant kiekvieno </w:t>
      </w:r>
      <w:r w:rsidR="00B5771C">
        <w:t>failo šiame sąraše.</w:t>
      </w:r>
    </w:p>
    <w:p w14:paraId="1AC3D992" w14:textId="6259279D" w:rsidR="001813EB" w:rsidRPr="001813EB" w:rsidRDefault="0001186A" w:rsidP="001813EB">
      <w:pPr>
        <w:pStyle w:val="Pagrindinistekstas"/>
        <w:rPr>
          <w:b/>
          <w:bCs/>
        </w:rPr>
      </w:pPr>
      <w:r>
        <w:rPr>
          <w:b/>
          <w:bCs/>
        </w:rPr>
        <w:t>Sistemos failų sąrašas</w:t>
      </w:r>
      <w:r w:rsidR="001813EB" w:rsidRPr="001813EB">
        <w:rPr>
          <w:b/>
          <w:bCs/>
        </w:rPr>
        <w:t>:</w:t>
      </w:r>
    </w:p>
    <w:p w14:paraId="090CEABD" w14:textId="6096D710" w:rsidR="001813EB" w:rsidRDefault="000F5623" w:rsidP="00F838C7">
      <w:pPr>
        <w:pStyle w:val="Pagrindinistekstas"/>
        <w:numPr>
          <w:ilvl w:val="0"/>
          <w:numId w:val="23"/>
        </w:numPr>
      </w:pPr>
      <w:r>
        <w:object w:dxaOrig="1543" w:dyaOrig="991" w14:anchorId="686405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2" o:title=""/>
          </v:shape>
          <o:OLEObject Type="Embed" ProgID="Package" ShapeID="_x0000_i1025" DrawAspect="Icon" ObjectID="_1669553101" r:id="rId23"/>
        </w:object>
      </w:r>
      <w:r w:rsidR="00EA4A2F">
        <w:t xml:space="preserve"> - šiame faile, naudojantis OAuth2 metodu</w:t>
      </w:r>
      <w:r w:rsidR="00C40E54">
        <w:t xml:space="preserve"> kreipiamasi į sukurtą </w:t>
      </w:r>
      <w:r w:rsidR="00312767">
        <w:t>F</w:t>
      </w:r>
      <w:r w:rsidR="00C40E54">
        <w:t>acebook aplikaciją</w:t>
      </w:r>
      <w:r w:rsidR="00312767">
        <w:t xml:space="preserve">, kad ši suteiktų prieigos token‘ą, kuriame užšifruoti </w:t>
      </w:r>
      <w:r w:rsidR="00DF7BBD">
        <w:t>visi tam vartotojui, kuris jungiasi</w:t>
      </w:r>
      <w:r w:rsidR="000F598E">
        <w:t>,</w:t>
      </w:r>
      <w:r w:rsidR="00DF7BBD">
        <w:t xml:space="preserve"> </w:t>
      </w:r>
      <w:r w:rsidR="000F598E">
        <w:t xml:space="preserve">aplikacijos prašomi </w:t>
      </w:r>
      <w:r w:rsidR="00464C69">
        <w:t>suteikti</w:t>
      </w:r>
      <w:r w:rsidR="000F598E">
        <w:t xml:space="preserve"> leidimai</w:t>
      </w:r>
      <w:r w:rsidR="00464C69">
        <w:t>. Šiuos leidimus vartotojas sutinka (arba nesutinka) duoti</w:t>
      </w:r>
      <w:r w:rsidR="00B925D8">
        <w:t xml:space="preserve">. Kai vartotojas patvirtina, kad suteikia leidimą prie prašyme nurodytos informacijos tuomet </w:t>
      </w:r>
      <w:r w:rsidR="00AB0569">
        <w:t xml:space="preserve">pateikiamas </w:t>
      </w:r>
      <w:r w:rsidR="009C0E85">
        <w:t>URL</w:t>
      </w:r>
      <w:r w:rsidR="00ED4378">
        <w:t xml:space="preserve"> kreipinys</w:t>
      </w:r>
      <w:r w:rsidR="00AB0569">
        <w:t xml:space="preserve"> Graph API</w:t>
      </w:r>
      <w:r w:rsidR="00BA0FBD">
        <w:t xml:space="preserve"> iš kurio gaunami prašomi duomenys JSON formatu (jei galioja duotas prieigos token‘as </w:t>
      </w:r>
      <w:r w:rsidR="00A27B7F">
        <w:t xml:space="preserve">ir jame tikrai yra nurodyti tokie leidimai prie prašomos informacijos). </w:t>
      </w:r>
      <w:r w:rsidR="00DB130F">
        <w:t xml:space="preserve">JSON duomenys apdorojami panaudojant tokius FB PHP SDK </w:t>
      </w:r>
      <w:r>
        <w:t>metodus kaip GetGraphObject() ir GetGraphProperty()</w:t>
      </w:r>
      <w:r w:rsidR="00F73229">
        <w:t xml:space="preserve"> ir po to, šie apdoroti duomenys surašomi į atitinkamus PHP sesijos kintam</w:t>
      </w:r>
      <w:r w:rsidR="00687787">
        <w:t>uosius tolimesniam jų naudojimui prisijungimo sesijoje.</w:t>
      </w:r>
      <w:r w:rsidR="00AB0569">
        <w:t xml:space="preserve"> </w:t>
      </w:r>
    </w:p>
    <w:p w14:paraId="0B600A55" w14:textId="574B0F25" w:rsidR="005144EA" w:rsidRDefault="00C03DB9" w:rsidP="00F838C7">
      <w:pPr>
        <w:pStyle w:val="Pagrindinistekstas"/>
        <w:numPr>
          <w:ilvl w:val="0"/>
          <w:numId w:val="23"/>
        </w:numPr>
      </w:pPr>
      <w:r>
        <w:object w:dxaOrig="1543" w:dyaOrig="991" w14:anchorId="330F2E40">
          <v:shape id="_x0000_i1026" type="#_x0000_t75" style="width:77.25pt;height:49.5pt" o:ole="">
            <v:imagedata r:id="rId24" o:title=""/>
          </v:shape>
          <o:OLEObject Type="Embed" ProgID="Package" ShapeID="_x0000_i1026" DrawAspect="Icon" ObjectID="_1669553102" r:id="rId25"/>
        </w:object>
      </w:r>
      <w:r>
        <w:t>Šiame faile yra kreipiamasi į FB</w:t>
      </w:r>
      <w:r w:rsidR="0003513C">
        <w:t xml:space="preserve"> PHP SDK biblioteką ir ją panaudojant sukuriamas $fb objektas, kuriame yra </w:t>
      </w:r>
      <w:r w:rsidR="004A2AE3">
        <w:t>sukurtos Facebook aplikacijos ID (prie kurios reikia jungtis), App secret (saugumui užtikrinti) bei graph_api_version</w:t>
      </w:r>
      <w:r w:rsidR="009625AA">
        <w:t xml:space="preserve"> (tiesiog nurodoma dabartinė versija). Taip pat sukuriamas $handler</w:t>
      </w:r>
      <w:r w:rsidR="00D85C79">
        <w:t>, kuris skirtas gauti prieigos token‘ą iš aplikacijos.</w:t>
      </w:r>
    </w:p>
    <w:p w14:paraId="7AF91CC9" w14:textId="2D5173D6" w:rsidR="004B30F1" w:rsidRDefault="002516C0" w:rsidP="004B30F1">
      <w:pPr>
        <w:pStyle w:val="Pagrindinistekstas"/>
        <w:numPr>
          <w:ilvl w:val="0"/>
          <w:numId w:val="23"/>
        </w:numPr>
      </w:pPr>
      <w:r>
        <w:object w:dxaOrig="1543" w:dyaOrig="991" w14:anchorId="460520A6">
          <v:shape id="_x0000_i1027" type="#_x0000_t75" style="width:77.25pt;height:49.5pt" o:ole="">
            <v:imagedata r:id="rId26" o:title=""/>
          </v:shape>
          <o:OLEObject Type="Embed" ProgID="Package" ShapeID="_x0000_i1027" DrawAspect="Icon" ObjectID="_1669553103" r:id="rId27"/>
        </w:object>
      </w:r>
      <w:r>
        <w:t>-</w:t>
      </w:r>
      <w:r w:rsidR="00E3751F">
        <w:t xml:space="preserve"> Šiame faile yra aprašyta PHP funkcija Geocode(</w:t>
      </w:r>
      <w:r w:rsidR="0031670D">
        <w:t xml:space="preserve">$address), kurią galima panaudoti bet kuriame kitame faile, įvedus norimą miestą </w:t>
      </w:r>
      <w:r w:rsidR="003F2B61">
        <w:t>gaunamas masyvas $data_arr, kuriame</w:t>
      </w:r>
      <w:r w:rsidR="00D17AD4">
        <w:t xml:space="preserve"> gražintos</w:t>
      </w:r>
      <w:r w:rsidR="003F2B61">
        <w:t xml:space="preserve"> yra šio miesto koordinatės</w:t>
      </w:r>
      <w:r w:rsidR="00D17AD4">
        <w:t xml:space="preserve">. Veikimo principas paprastas: suformuojamas URL su nurodytu miestu. </w:t>
      </w:r>
      <w:r w:rsidR="004B30F1">
        <w:t>Tada gaunamas atsakymas</w:t>
      </w:r>
      <w:r w:rsidR="008100E8">
        <w:t xml:space="preserve"> iš Geocode API</w:t>
      </w:r>
      <w:r w:rsidR="004B30F1">
        <w:t xml:space="preserve"> JSON formatu. </w:t>
      </w:r>
      <w:r w:rsidR="001026E2">
        <w:t>Apdorojamas</w:t>
      </w:r>
      <w:r w:rsidR="004B30F1">
        <w:t xml:space="preserve"> atsakymas iš JSON formato ir surašoma</w:t>
      </w:r>
      <w:r w:rsidR="001026E2">
        <w:t xml:space="preserve"> visa reikalinga informacija į atskirus kintm</w:t>
      </w:r>
      <w:r w:rsidR="002440A9">
        <w:t>uosius (šiuo atveju reikalinga informacija yra miesto ilgumos bei platumos koordinatės</w:t>
      </w:r>
      <w:r w:rsidR="00CE6706">
        <w:t>). Po to šie kintamieji yra surašomi į $data_arr masyvą</w:t>
      </w:r>
      <w:r w:rsidR="00CE7A75">
        <w:t>, kuris yra</w:t>
      </w:r>
      <w:r w:rsidR="00CE6706">
        <w:t xml:space="preserve"> gražina</w:t>
      </w:r>
      <w:r w:rsidR="00CE7A75">
        <w:t>mas</w:t>
      </w:r>
      <w:r w:rsidR="00856784">
        <w:t xml:space="preserve"> panaudojus šią funkciją.</w:t>
      </w:r>
    </w:p>
    <w:p w14:paraId="2CE68DE9" w14:textId="7603E532" w:rsidR="00CE7A75" w:rsidRDefault="00E947C8" w:rsidP="004B30F1">
      <w:pPr>
        <w:pStyle w:val="Pagrindinistekstas"/>
        <w:numPr>
          <w:ilvl w:val="0"/>
          <w:numId w:val="23"/>
        </w:numPr>
      </w:pPr>
      <w:r>
        <w:object w:dxaOrig="1543" w:dyaOrig="991" w14:anchorId="151FC506">
          <v:shape id="_x0000_i1028" type="#_x0000_t75" style="width:77.25pt;height:49.5pt" o:ole="">
            <v:imagedata r:id="rId28" o:title=""/>
          </v:shape>
          <o:OLEObject Type="Embed" ProgID="Package" ShapeID="_x0000_i1028" DrawAspect="Icon" ObjectID="_1669553104" r:id="rId29"/>
        </w:object>
      </w:r>
      <w:r w:rsidR="00F84300">
        <w:t>-</w:t>
      </w:r>
      <w:r w:rsidR="000F2E07">
        <w:t xml:space="preserve"> Pats pirmas svetainės puslapis, kuriame yra prisijungimo prie sukurtos </w:t>
      </w:r>
      <w:r w:rsidR="00102AD6">
        <w:t>F</w:t>
      </w:r>
      <w:r w:rsidR="000F2E07">
        <w:t>acebook aplikacijos (</w:t>
      </w:r>
      <w:r w:rsidR="00291321">
        <w:t xml:space="preserve">prieigos token‘ui gauti, </w:t>
      </w:r>
      <w:r w:rsidR="00524AEB">
        <w:t>kurio pagrindu sukuriamas URL, kuriuo nukreipiama į localhost/apdorojimas.php puslapį</w:t>
      </w:r>
      <w:r w:rsidR="003802C6">
        <w:t>) nuorodos mygtukas.</w:t>
      </w:r>
    </w:p>
    <w:p w14:paraId="317FCFE6" w14:textId="1753F974" w:rsidR="00EA7757" w:rsidRDefault="008975FF" w:rsidP="004B30F1">
      <w:pPr>
        <w:pStyle w:val="Pagrindinistekstas"/>
        <w:numPr>
          <w:ilvl w:val="0"/>
          <w:numId w:val="23"/>
        </w:numPr>
      </w:pPr>
      <w:r>
        <w:object w:dxaOrig="1543" w:dyaOrig="991" w14:anchorId="6579F8A4">
          <v:shape id="_x0000_i1029" type="#_x0000_t75" style="width:77.25pt;height:49.5pt" o:ole="">
            <v:imagedata r:id="rId30" o:title=""/>
          </v:shape>
          <o:OLEObject Type="Embed" ProgID="Package" ShapeID="_x0000_i1029" DrawAspect="Icon" ObjectID="_1669553105" r:id="rId31"/>
        </w:object>
      </w:r>
      <w:r>
        <w:t xml:space="preserve">- </w:t>
      </w:r>
      <w:r w:rsidR="00305419">
        <w:t>CSS (Cascading Style Sheets) failas. Kuriame yra aprašytas stilius</w:t>
      </w:r>
      <w:r w:rsidR="00612FC6">
        <w:t xml:space="preserve"> orų informacijai atvaizduoti.</w:t>
      </w:r>
    </w:p>
    <w:p w14:paraId="0B959DA7" w14:textId="0D7F62E1" w:rsidR="00612FC6" w:rsidRDefault="00524641" w:rsidP="004B30F1">
      <w:pPr>
        <w:pStyle w:val="Pagrindinistekstas"/>
        <w:numPr>
          <w:ilvl w:val="0"/>
          <w:numId w:val="23"/>
        </w:numPr>
      </w:pPr>
      <w:r>
        <w:object w:dxaOrig="1543" w:dyaOrig="991" w14:anchorId="2FEEEB31">
          <v:shape id="_x0000_i1030" type="#_x0000_t75" style="width:77.25pt;height:49.5pt" o:ole="">
            <v:imagedata r:id="rId32" o:title=""/>
          </v:shape>
          <o:OLEObject Type="Embed" ProgID="Package" ShapeID="_x0000_i1030" DrawAspect="Icon" ObjectID="_1669553106" r:id="rId33"/>
        </w:object>
      </w:r>
      <w:r w:rsidR="00890769">
        <w:t xml:space="preserve">- </w:t>
      </w:r>
      <w:r w:rsidR="006D527C">
        <w:t xml:space="preserve">Šiame faile atvaizduojami iš Graph API gauti prisijungusio vartotojo </w:t>
      </w:r>
      <w:r w:rsidR="00650E2F">
        <w:t xml:space="preserve">duomenys (Vardas, pavardė, gimtasis miestas, dabartinis miestas ir profilio nuotrauka). Taip pat </w:t>
      </w:r>
      <w:r w:rsidR="0063581E">
        <w:t>yra</w:t>
      </w:r>
      <w:r w:rsidR="00190191">
        <w:t xml:space="preserve"> du</w:t>
      </w:r>
      <w:r w:rsidR="0063581E">
        <w:t xml:space="preserve"> pasirinkimų sąraša</w:t>
      </w:r>
      <w:r w:rsidR="00190191">
        <w:t>i.</w:t>
      </w:r>
      <w:r w:rsidR="0063581E">
        <w:t xml:space="preserve"> </w:t>
      </w:r>
      <w:r w:rsidR="00190191">
        <w:t>Viename iš jų</w:t>
      </w:r>
      <w:r w:rsidR="0063581E">
        <w:t xml:space="preserve"> yra vartotojo profilyje aptikti gimtasis bei dabartinis miestai</w:t>
      </w:r>
      <w:r w:rsidR="00190191">
        <w:t>, kitame – galima pasirinkti k</w:t>
      </w:r>
      <w:r w:rsidR="00814486">
        <w:t>elių dienų prognozę norima peržiūrėti.</w:t>
      </w:r>
      <w:r w:rsidR="0063581E">
        <w:t xml:space="preserve"> Pasirinkus vieną iš</w:t>
      </w:r>
      <w:r w:rsidR="00814486">
        <w:t xml:space="preserve"> miestų bei </w:t>
      </w:r>
      <w:r w:rsidR="00846CF6">
        <w:t>pasirinkus, kelių dienų prognozę norima peržiūrėti</w:t>
      </w:r>
      <w:r w:rsidR="00BB6DE3">
        <w:t xml:space="preserve"> bus pateiktas žemėlapis su atitinkamu dabartinio oro </w:t>
      </w:r>
      <w:r w:rsidR="0041225F">
        <w:t>paveiksliuku bei dabartine oro temperatūra vietoje</w:t>
      </w:r>
      <w:r w:rsidR="002C744A">
        <w:t xml:space="preserve"> žemėlapio vietos</w:t>
      </w:r>
      <w:r w:rsidR="0041225F">
        <w:t xml:space="preserve"> markerio</w:t>
      </w:r>
      <w:r w:rsidR="00724657">
        <w:t xml:space="preserve">, dabartinių orų informacija bei </w:t>
      </w:r>
      <w:r w:rsidR="002C744A">
        <w:t>prognozių informacija.</w:t>
      </w:r>
    </w:p>
    <w:p w14:paraId="01E1A583" w14:textId="7CD1081A" w:rsidR="00835EB7" w:rsidRPr="004C1BAC" w:rsidRDefault="00D7711A" w:rsidP="00835EB7">
      <w:pPr>
        <w:pStyle w:val="Pagrindinistekstas"/>
        <w:numPr>
          <w:ilvl w:val="0"/>
          <w:numId w:val="23"/>
        </w:numPr>
      </w:pPr>
      <w:r>
        <w:object w:dxaOrig="1543" w:dyaOrig="991" w14:anchorId="099BF8DA">
          <v:shape id="_x0000_i1031" type="#_x0000_t75" style="width:77.25pt;height:49.5pt" o:ole="">
            <v:imagedata r:id="rId34" o:title=""/>
          </v:shape>
          <o:OLEObject Type="Embed" ProgID="Package" ShapeID="_x0000_i1031" DrawAspect="Icon" ObjectID="_1669553107" r:id="rId35"/>
        </w:object>
      </w:r>
      <w:r w:rsidR="0028608E">
        <w:t xml:space="preserve">- Šiame faile iš pradžių suformuojamas URL OpenWeatherMap API </w:t>
      </w:r>
      <w:r w:rsidR="005B41D0">
        <w:t>vartotojo nurodyto miesto</w:t>
      </w:r>
      <w:r w:rsidR="00E90BC9">
        <w:t xml:space="preserve"> orų</w:t>
      </w:r>
      <w:r w:rsidR="005B41D0">
        <w:t xml:space="preserve"> duomenims gauti</w:t>
      </w:r>
      <w:r w:rsidR="00AA03AB">
        <w:t xml:space="preserve"> (a</w:t>
      </w:r>
      <w:r w:rsidR="00E90BC9">
        <w:t xml:space="preserve">psaugai naudojamas privatus man suteiktas OpenWeatherMap API </w:t>
      </w:r>
      <w:r w:rsidR="00AA03AB">
        <w:t>raktas).</w:t>
      </w:r>
      <w:r w:rsidR="00D6382D">
        <w:t xml:space="preserve"> Tuomet pasinaudojant Geocode($address) funkcija gauna</w:t>
      </w:r>
      <w:r w:rsidR="004A2FBD">
        <w:t>mas duomenų masyvas, kuriame yra vartotojo nurodyto miesto ilgumos bei platumos koordinatės</w:t>
      </w:r>
      <w:r w:rsidR="0005074F">
        <w:t xml:space="preserve"> (apsaugai naudojamas Google Cloud platformos suteiktas privatus raktas</w:t>
      </w:r>
      <w:r w:rsidR="00682E3E">
        <w:t xml:space="preserve"> tinkantis visiems jų API, kadangi neuždėjau jokių aprobojimų). </w:t>
      </w:r>
      <w:r w:rsidR="008D78D9">
        <w:t>Gaunami orų duomenys iš OpenWeatherMap API</w:t>
      </w:r>
      <w:r w:rsidR="007851E0">
        <w:t xml:space="preserve"> JSON formatu. Atvaizduojamas vietovės žemėlapis su markeriu</w:t>
      </w:r>
      <w:r w:rsidR="0021527D">
        <w:t xml:space="preserve"> (pasinaudojant Google Maps API javascript). Atvaizduojama</w:t>
      </w:r>
      <w:r w:rsidR="00DC7A7E">
        <w:t xml:space="preserve"> dabartinių vartotojo nurodytos vietovės</w:t>
      </w:r>
      <w:r w:rsidR="0021527D">
        <w:t xml:space="preserve"> orų informacija pagal sukurtą</w:t>
      </w:r>
      <w:r w:rsidR="00DC7A7E">
        <w:t xml:space="preserve"> stiliaus šabloną (kartu ir</w:t>
      </w:r>
      <w:r w:rsidR="00BE323F">
        <w:t xml:space="preserve"> </w:t>
      </w:r>
      <w:r w:rsidR="00524641">
        <w:t>pasirinkto</w:t>
      </w:r>
      <w:r w:rsidR="00BE323F">
        <w:t xml:space="preserve"> dienų</w:t>
      </w:r>
      <w:r w:rsidR="00524641">
        <w:t xml:space="preserve"> kiekio</w:t>
      </w:r>
      <w:r w:rsidR="00DC7A7E">
        <w:t xml:space="preserve"> prognozės)</w:t>
      </w:r>
      <w:r w:rsidR="00BE323F">
        <w:t xml:space="preserve">. Realizuotas minimali logika: Jeigu dienos maksimali oro temperatūra yra didesnė negu </w:t>
      </w:r>
      <w:r w:rsidR="00CA0C38">
        <w:t>penki laipsniai Celsijaus, tai pasikeičia atvaizdavimo stilius (iš mėlyno rėmelio ir fono pasidaro oranžinis</w:t>
      </w:r>
      <w:r w:rsidR="0007240D">
        <w:t xml:space="preserve"> ir atvirkščiai). Taip </w:t>
      </w:r>
      <w:r w:rsidR="0007240D">
        <w:lastRenderedPageBreak/>
        <w:t>pat padaryta, kad jeigu dabartinė maksimali oro temperatūra yra didesnė negu 5 laipsniai nurodyto</w:t>
      </w:r>
      <w:r w:rsidR="00777669">
        <w:t>je vietovėje, tai žemėlapio rėmelis nusidažo oranžine spalva</w:t>
      </w:r>
      <w:r w:rsidR="004237A4">
        <w:t xml:space="preserve">, jei mažesnė </w:t>
      </w:r>
      <w:r w:rsidR="00835EB7">
        <w:t>–</w:t>
      </w:r>
      <w:r w:rsidR="004237A4">
        <w:t xml:space="preserve"> </w:t>
      </w:r>
      <w:r w:rsidR="00835EB7">
        <w:t xml:space="preserve">mėlyna. Taip pat skiriasi žemėlapio vietovės markeris, kuris susideda iš </w:t>
      </w:r>
      <w:r w:rsidR="005038A8">
        <w:t>dabartinių orų paveiksliuko (pvz. saulė, debesis ir t.t.) ir dabartinės maksimalios oro temperatūros šalia</w:t>
      </w:r>
      <w:r w:rsidR="00313B35">
        <w:t xml:space="preserve"> jo.</w:t>
      </w:r>
    </w:p>
    <w:p w14:paraId="2FFB1685" w14:textId="27C6235A" w:rsidR="004C3480" w:rsidRDefault="005A0ECA">
      <w:pPr>
        <w:pStyle w:val="Antrat1"/>
      </w:pPr>
      <w:r>
        <w:t>Rezultatų apibendrinimas</w:t>
      </w:r>
    </w:p>
    <w:p w14:paraId="4465E5AD" w14:textId="3A372CB4" w:rsidR="000B427E" w:rsidRDefault="00905DAB" w:rsidP="00893F7F">
      <w:pPr>
        <w:pStyle w:val="Pagrindinistekstas"/>
        <w:rPr>
          <w:noProof/>
        </w:rPr>
      </w:pPr>
      <w:r>
        <w:rPr>
          <w:noProof/>
        </w:rPr>
        <w:t>Apibendrinant, š</w:t>
      </w:r>
      <w:r w:rsidR="00C43FE4">
        <w:rPr>
          <w:noProof/>
        </w:rPr>
        <w:t xml:space="preserve">iame </w:t>
      </w:r>
      <w:r w:rsidR="00694995">
        <w:rPr>
          <w:noProof/>
        </w:rPr>
        <w:t>projekte buvo realizuota nedidelė orų programėlė, panaudojant keturis jau esamus REST API</w:t>
      </w:r>
      <w:r w:rsidR="00F507BE">
        <w:rPr>
          <w:noProof/>
        </w:rPr>
        <w:t xml:space="preserve"> (Facebook Graph API, Google Maps Javascript API,</w:t>
      </w:r>
      <w:r w:rsidR="009223B5">
        <w:rPr>
          <w:noProof/>
        </w:rPr>
        <w:t xml:space="preserve"> Google</w:t>
      </w:r>
      <w:r w:rsidR="00F507BE">
        <w:rPr>
          <w:noProof/>
        </w:rPr>
        <w:t xml:space="preserve"> Geocoding API bei</w:t>
      </w:r>
      <w:r w:rsidR="009223B5">
        <w:rPr>
          <w:noProof/>
        </w:rPr>
        <w:t xml:space="preserve"> OpenWeatherMap API)</w:t>
      </w:r>
      <w:r w:rsidR="008A2526">
        <w:rPr>
          <w:noProof/>
        </w:rPr>
        <w:t>. Darbo realizavimo metu buvo daug sužinota apie API integraciją</w:t>
      </w:r>
      <w:r w:rsidR="003A32F6">
        <w:rPr>
          <w:noProof/>
        </w:rPr>
        <w:t xml:space="preserve"> kuriamai svetainei</w:t>
      </w:r>
      <w:r w:rsidR="00130F8A">
        <w:rPr>
          <w:noProof/>
        </w:rPr>
        <w:t>, metodus, saugumo užtikrinimą, todėl galima teigti, kad darbo tikslas pasiektas.</w:t>
      </w:r>
    </w:p>
    <w:p w14:paraId="71BABBF8" w14:textId="46ABB992" w:rsidR="003A32F6" w:rsidRDefault="003A32F6" w:rsidP="00893F7F">
      <w:pPr>
        <w:pStyle w:val="Pagrindinistekstas"/>
        <w:rPr>
          <w:b/>
          <w:bCs/>
          <w:noProof/>
        </w:rPr>
      </w:pPr>
      <w:r w:rsidRPr="00687787">
        <w:rPr>
          <w:b/>
          <w:bCs/>
          <w:noProof/>
        </w:rPr>
        <w:t xml:space="preserve">Keletas nuotraukų iš </w:t>
      </w:r>
      <w:r w:rsidR="00460E65" w:rsidRPr="00687787">
        <w:rPr>
          <w:b/>
          <w:bCs/>
          <w:noProof/>
        </w:rPr>
        <w:t>sistemos (žr.</w:t>
      </w:r>
      <w:r w:rsidR="0026077C">
        <w:rPr>
          <w:b/>
          <w:bCs/>
          <w:noProof/>
        </w:rPr>
        <w:t xml:space="preserve"> </w:t>
      </w:r>
      <w:r w:rsidR="00313B35">
        <w:rPr>
          <w:b/>
          <w:bCs/>
          <w:noProof/>
        </w:rPr>
        <w:t>10</w:t>
      </w:r>
      <w:r w:rsidR="0026077C">
        <w:rPr>
          <w:b/>
          <w:bCs/>
          <w:noProof/>
        </w:rPr>
        <w:t>-1</w:t>
      </w:r>
      <w:r w:rsidR="00313B35">
        <w:rPr>
          <w:b/>
          <w:bCs/>
          <w:noProof/>
        </w:rPr>
        <w:t>5</w:t>
      </w:r>
      <w:r w:rsidR="0026077C">
        <w:rPr>
          <w:b/>
          <w:bCs/>
          <w:noProof/>
        </w:rPr>
        <w:t xml:space="preserve"> pav.):</w:t>
      </w:r>
    </w:p>
    <w:p w14:paraId="35197C29" w14:textId="499C73B0" w:rsidR="002F7908" w:rsidRDefault="000A02DD" w:rsidP="002F7908">
      <w:pPr>
        <w:pStyle w:val="Pagrindinistekstas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20F068D" wp14:editId="208C9793">
            <wp:extent cx="5278755" cy="266954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365D" w14:textId="3BC9BA9B" w:rsidR="002F7908" w:rsidRDefault="00313B35" w:rsidP="002F7908">
      <w:pPr>
        <w:pStyle w:val="Pagrindinistekstas"/>
        <w:jc w:val="center"/>
        <w:rPr>
          <w:b/>
          <w:bCs/>
        </w:rPr>
      </w:pPr>
      <w:r>
        <w:rPr>
          <w:b/>
          <w:bCs/>
        </w:rPr>
        <w:t>10</w:t>
      </w:r>
      <w:r w:rsidR="002F7908">
        <w:rPr>
          <w:b/>
          <w:bCs/>
        </w:rPr>
        <w:t xml:space="preserve"> pav. Index.php puslapis</w:t>
      </w:r>
      <w:r w:rsidR="00B8768C">
        <w:rPr>
          <w:b/>
          <w:bCs/>
        </w:rPr>
        <w:t>.</w:t>
      </w:r>
    </w:p>
    <w:p w14:paraId="43C14F75" w14:textId="74358273" w:rsidR="00B8768C" w:rsidRDefault="00A30A86" w:rsidP="00B8768C">
      <w:pPr>
        <w:pStyle w:val="Pagrindinistekstas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DA7947" wp14:editId="0B62C777">
            <wp:extent cx="5278755" cy="4491990"/>
            <wp:effectExtent l="0" t="0" r="0" b="381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4433" w14:textId="094A720B" w:rsidR="0001426B" w:rsidRDefault="00A13B1C" w:rsidP="00B8768C">
      <w:pPr>
        <w:pStyle w:val="Pagrindinistekstas"/>
        <w:jc w:val="center"/>
        <w:rPr>
          <w:b/>
          <w:bCs/>
        </w:rPr>
      </w:pPr>
      <w:r>
        <w:rPr>
          <w:b/>
          <w:bCs/>
        </w:rPr>
        <w:t>11</w:t>
      </w:r>
      <w:r w:rsidR="0001426B">
        <w:rPr>
          <w:b/>
          <w:bCs/>
        </w:rPr>
        <w:t xml:space="preserve"> pav. Projektas.php puslapis.</w:t>
      </w:r>
    </w:p>
    <w:p w14:paraId="3B9C3756" w14:textId="47777C6E" w:rsidR="007B0DD8" w:rsidRDefault="000B7E33" w:rsidP="00B8768C">
      <w:pPr>
        <w:pStyle w:val="Pagrindinistekstas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DED694B" wp14:editId="671434B5">
            <wp:extent cx="5278755" cy="2839720"/>
            <wp:effectExtent l="0" t="0" r="0" b="0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0C0E" w14:textId="575EDC8F" w:rsidR="007B0DD8" w:rsidRDefault="0026077C" w:rsidP="00B8768C">
      <w:pPr>
        <w:pStyle w:val="Pagrindinistekstas"/>
        <w:jc w:val="center"/>
        <w:rPr>
          <w:b/>
          <w:bCs/>
        </w:rPr>
      </w:pPr>
      <w:r>
        <w:rPr>
          <w:b/>
          <w:bCs/>
        </w:rPr>
        <w:t>1</w:t>
      </w:r>
      <w:r w:rsidR="00A13B1C">
        <w:rPr>
          <w:b/>
          <w:bCs/>
        </w:rPr>
        <w:t>2</w:t>
      </w:r>
      <w:r w:rsidR="00E755AF">
        <w:rPr>
          <w:b/>
          <w:bCs/>
        </w:rPr>
        <w:t xml:space="preserve"> pav. </w:t>
      </w:r>
      <w:r w:rsidR="007B0DD8">
        <w:rPr>
          <w:b/>
          <w:bCs/>
        </w:rPr>
        <w:t>Projektas</w:t>
      </w:r>
      <w:r w:rsidR="003D28FD">
        <w:rPr>
          <w:b/>
          <w:bCs/>
        </w:rPr>
        <w:t>-orai.php puslapis su Kauno orų informacija</w:t>
      </w:r>
      <w:r w:rsidR="00465EF6">
        <w:rPr>
          <w:b/>
          <w:bCs/>
        </w:rPr>
        <w:t>, kai pasirinkta trijų dienų prognozė</w:t>
      </w:r>
      <w:r w:rsidR="003D28FD">
        <w:rPr>
          <w:b/>
          <w:bCs/>
        </w:rPr>
        <w:t xml:space="preserve"> (1-as fragmentas</w:t>
      </w:r>
      <w:r w:rsidR="00E755AF">
        <w:rPr>
          <w:b/>
          <w:bCs/>
        </w:rPr>
        <w:t>).</w:t>
      </w:r>
    </w:p>
    <w:p w14:paraId="2CC38B7C" w14:textId="7A7E7960" w:rsidR="00E755AF" w:rsidRDefault="00B84760" w:rsidP="00B8768C">
      <w:pPr>
        <w:pStyle w:val="Pagrindinistekstas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0343D8" wp14:editId="079E7B68">
            <wp:extent cx="5278755" cy="1824990"/>
            <wp:effectExtent l="0" t="0" r="0" b="381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C2DF" w14:textId="56944475" w:rsidR="00724486" w:rsidRDefault="0026077C" w:rsidP="00724486">
      <w:pPr>
        <w:pStyle w:val="Pagrindinistekstas"/>
        <w:jc w:val="center"/>
        <w:rPr>
          <w:b/>
          <w:bCs/>
        </w:rPr>
      </w:pPr>
      <w:r>
        <w:rPr>
          <w:b/>
          <w:bCs/>
        </w:rPr>
        <w:t>1</w:t>
      </w:r>
      <w:r w:rsidR="00A13B1C">
        <w:rPr>
          <w:b/>
          <w:bCs/>
        </w:rPr>
        <w:t>3</w:t>
      </w:r>
      <w:r w:rsidR="00724486">
        <w:rPr>
          <w:b/>
          <w:bCs/>
        </w:rPr>
        <w:t xml:space="preserve"> pav. Projektas-orai.php puslapis su Kauno orų informacija</w:t>
      </w:r>
      <w:r w:rsidR="00465EF6">
        <w:rPr>
          <w:b/>
          <w:bCs/>
        </w:rPr>
        <w:t>, kai pasirinkta trijų dienų prognoz</w:t>
      </w:r>
      <w:r w:rsidR="00CE4950">
        <w:rPr>
          <w:b/>
          <w:bCs/>
        </w:rPr>
        <w:t>ė</w:t>
      </w:r>
      <w:r w:rsidR="00724486">
        <w:rPr>
          <w:b/>
          <w:bCs/>
        </w:rPr>
        <w:t xml:space="preserve"> (2-as fragmentas).</w:t>
      </w:r>
    </w:p>
    <w:p w14:paraId="74670E9A" w14:textId="6380E461" w:rsidR="00724486" w:rsidRDefault="0047286C" w:rsidP="00724486">
      <w:pPr>
        <w:pStyle w:val="Pagrindinistekstas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2C63C9F" wp14:editId="7F5234A0">
            <wp:extent cx="5278755" cy="2637155"/>
            <wp:effectExtent l="0" t="0" r="0" b="0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1629" w14:textId="77777777" w:rsidR="00AE1B75" w:rsidRDefault="00AE1B75" w:rsidP="00724486">
      <w:pPr>
        <w:pStyle w:val="Pagrindinistekstas"/>
        <w:jc w:val="center"/>
        <w:rPr>
          <w:b/>
          <w:bCs/>
        </w:rPr>
      </w:pPr>
    </w:p>
    <w:p w14:paraId="40C18C32" w14:textId="42D2D6E8" w:rsidR="00FA66B9" w:rsidRDefault="0026077C" w:rsidP="00FA66B9">
      <w:pPr>
        <w:pStyle w:val="Pagrindinistekstas"/>
        <w:jc w:val="center"/>
        <w:rPr>
          <w:b/>
          <w:bCs/>
        </w:rPr>
      </w:pPr>
      <w:r>
        <w:rPr>
          <w:b/>
          <w:bCs/>
        </w:rPr>
        <w:t>1</w:t>
      </w:r>
      <w:r w:rsidR="00A13B1C">
        <w:rPr>
          <w:b/>
          <w:bCs/>
        </w:rPr>
        <w:t>4</w:t>
      </w:r>
      <w:r w:rsidR="00FA66B9">
        <w:rPr>
          <w:b/>
          <w:bCs/>
        </w:rPr>
        <w:t xml:space="preserve"> pav. Projektas-orai.php puslapis su Sidnėjaus orų informacija</w:t>
      </w:r>
      <w:r w:rsidR="00CE4950">
        <w:rPr>
          <w:b/>
          <w:bCs/>
        </w:rPr>
        <w:t>, kai pasirinkta keturių dienų prognozė</w:t>
      </w:r>
      <w:r w:rsidR="00FA66B9">
        <w:rPr>
          <w:b/>
          <w:bCs/>
        </w:rPr>
        <w:t xml:space="preserve"> (1-as fragmentas).</w:t>
      </w:r>
    </w:p>
    <w:p w14:paraId="7DB0A398" w14:textId="59430DDF" w:rsidR="00FA66B9" w:rsidRPr="0047286C" w:rsidRDefault="0047286C" w:rsidP="00FA66B9">
      <w:pPr>
        <w:pStyle w:val="Pagrindinistekstas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780351" wp14:editId="0B99952F">
            <wp:extent cx="5278755" cy="1517650"/>
            <wp:effectExtent l="0" t="0" r="0" b="6350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763B" w14:textId="5BC3FC4D" w:rsidR="00AB1A1D" w:rsidRDefault="0026077C" w:rsidP="00AB1A1D">
      <w:pPr>
        <w:pStyle w:val="Pagrindinistekstas"/>
        <w:jc w:val="center"/>
        <w:rPr>
          <w:b/>
          <w:bCs/>
        </w:rPr>
      </w:pPr>
      <w:r>
        <w:rPr>
          <w:b/>
          <w:bCs/>
        </w:rPr>
        <w:t>1</w:t>
      </w:r>
      <w:r w:rsidR="00A13B1C">
        <w:rPr>
          <w:b/>
          <w:bCs/>
        </w:rPr>
        <w:t>5</w:t>
      </w:r>
      <w:r w:rsidR="00AB1A1D">
        <w:rPr>
          <w:b/>
          <w:bCs/>
        </w:rPr>
        <w:t xml:space="preserve"> pav. Projektas-orai.php puslapis su Sidnėjaus orų informacija</w:t>
      </w:r>
      <w:r w:rsidR="00CE4950">
        <w:rPr>
          <w:b/>
          <w:bCs/>
        </w:rPr>
        <w:t>, kai pasirinkta keturių dienų prognozė</w:t>
      </w:r>
      <w:r w:rsidR="00AB1A1D">
        <w:rPr>
          <w:b/>
          <w:bCs/>
        </w:rPr>
        <w:t xml:space="preserve"> (2-as fragmentas).</w:t>
      </w:r>
    </w:p>
    <w:p w14:paraId="569BD5F0" w14:textId="77777777" w:rsidR="00724486" w:rsidRPr="00687787" w:rsidRDefault="00724486" w:rsidP="00B8768C">
      <w:pPr>
        <w:pStyle w:val="Pagrindinistekstas"/>
        <w:jc w:val="center"/>
        <w:rPr>
          <w:b/>
          <w:bCs/>
        </w:rPr>
      </w:pPr>
    </w:p>
    <w:sectPr w:rsidR="00724486" w:rsidRPr="00687787">
      <w:headerReference w:type="even" r:id="rId42"/>
      <w:headerReference w:type="default" r:id="rId43"/>
      <w:type w:val="continuous"/>
      <w:pgSz w:w="11907" w:h="16840" w:code="9"/>
      <w:pgMar w:top="1440" w:right="1797" w:bottom="1440" w:left="1797" w:header="720" w:footer="958" w:gutter="0"/>
      <w:pgNumType w:start="1"/>
      <w:cols w:space="24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BA266A" w14:textId="77777777" w:rsidR="00B9761A" w:rsidRDefault="00B9761A">
      <w:r>
        <w:separator/>
      </w:r>
    </w:p>
  </w:endnote>
  <w:endnote w:type="continuationSeparator" w:id="0">
    <w:p w14:paraId="1C63A421" w14:textId="77777777" w:rsidR="00B9761A" w:rsidRDefault="00B97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BA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3FB25" w14:textId="77777777" w:rsidR="004C3480" w:rsidRDefault="004C3480">
    <w:pPr>
      <w:pStyle w:val="Porat"/>
      <w:framePr w:wrap="none" w:vAnchor="text" w:hAnchor="margin" w:xAlign="center" w:y="1"/>
      <w:rPr>
        <w:rStyle w:val="Puslapionumeris"/>
      </w:rPr>
    </w:pPr>
    <w:r>
      <w:rPr>
        <w:rStyle w:val="Puslapionumeris"/>
      </w:rPr>
      <w:fldChar w:fldCharType="begin"/>
    </w:r>
    <w:r>
      <w:rPr>
        <w:rStyle w:val="Puslapionumeris"/>
      </w:rPr>
      <w:instrText xml:space="preserve">PAGE  </w:instrText>
    </w:r>
    <w:r>
      <w:rPr>
        <w:rStyle w:val="Puslapionumeris"/>
      </w:rPr>
      <w:fldChar w:fldCharType="separate"/>
    </w:r>
    <w:r w:rsidR="00A42531">
      <w:rPr>
        <w:rStyle w:val="Puslapionumeris"/>
        <w:noProof/>
      </w:rPr>
      <w:t>2</w:t>
    </w:r>
    <w:r>
      <w:rPr>
        <w:rStyle w:val="Puslapionumeris"/>
      </w:rPr>
      <w:fldChar w:fldCharType="end"/>
    </w:r>
  </w:p>
  <w:p w14:paraId="33467EED" w14:textId="77777777" w:rsidR="004C3480" w:rsidRDefault="004C3480">
    <w:pPr>
      <w:ind w:left="-10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0C3E90" w14:textId="77777777" w:rsidR="004C3480" w:rsidRDefault="004C3480">
    <w:pPr>
      <w:pStyle w:val="Porat"/>
      <w:framePr w:wrap="none" w:vAnchor="text" w:hAnchor="margin" w:xAlign="center" w:y="1"/>
      <w:rPr>
        <w:rStyle w:val="Puslapionumeris"/>
      </w:rPr>
    </w:pPr>
    <w:r>
      <w:rPr>
        <w:rStyle w:val="Puslapionumeris"/>
      </w:rPr>
      <w:fldChar w:fldCharType="begin"/>
    </w:r>
    <w:r>
      <w:rPr>
        <w:rStyle w:val="Puslapionumeris"/>
      </w:rPr>
      <w:instrText xml:space="preserve">PAGE  </w:instrText>
    </w:r>
    <w:r>
      <w:rPr>
        <w:rStyle w:val="Puslapionumeris"/>
      </w:rPr>
      <w:fldChar w:fldCharType="separate"/>
    </w:r>
    <w:r w:rsidR="005A0ECA">
      <w:rPr>
        <w:rStyle w:val="Puslapionumeris"/>
        <w:noProof/>
      </w:rPr>
      <w:t>5</w:t>
    </w:r>
    <w:r>
      <w:rPr>
        <w:rStyle w:val="Puslapionumeris"/>
      </w:rPr>
      <w:fldChar w:fldCharType="end"/>
    </w:r>
  </w:p>
  <w:p w14:paraId="65C91737" w14:textId="77777777" w:rsidR="004C3480" w:rsidRDefault="004C3480">
    <w:pPr>
      <w:pStyle w:val="Porat"/>
      <w:rPr>
        <w:b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49C7A" w14:textId="4519C0D2" w:rsidR="004C3480" w:rsidRDefault="004B1127">
    <w:pPr>
      <w:pStyle w:val="Porat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1" layoutInCell="0" allowOverlap="1" wp14:anchorId="662046EF" wp14:editId="77E27119">
              <wp:simplePos x="0" y="0"/>
              <wp:positionH relativeFrom="page">
                <wp:posOffset>457200</wp:posOffset>
              </wp:positionH>
              <wp:positionV relativeFrom="page">
                <wp:posOffset>8839200</wp:posOffset>
              </wp:positionV>
              <wp:extent cx="6858000" cy="304800"/>
              <wp:effectExtent l="0" t="0" r="0" b="0"/>
              <wp:wrapNone/>
              <wp:docPr id="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C8C8C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546CE0" id="Rectangle 9" o:spid="_x0000_s1026" style="position:absolute;margin-left:36pt;margin-top:696pt;width:540pt;height:24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" o:allowincell="f" fillcolor="#c8c8c8" stroked="f" strokecolor="white" strokeweight=".25pt">
              <w10:wrap anchorx="page" anchory="page"/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A71F07" w14:textId="77777777" w:rsidR="00B9761A" w:rsidRDefault="00B9761A">
      <w:r>
        <w:separator/>
      </w:r>
    </w:p>
  </w:footnote>
  <w:footnote w:type="continuationSeparator" w:id="0">
    <w:p w14:paraId="225B94D5" w14:textId="77777777" w:rsidR="00B9761A" w:rsidRDefault="00B9761A">
      <w:r>
        <w:separator/>
      </w:r>
    </w:p>
  </w:footnote>
  <w:footnote w:type="continuationNotice" w:id="1">
    <w:p w14:paraId="1FCDD185" w14:textId="77777777" w:rsidR="00B9761A" w:rsidRDefault="00B9761A">
      <w:pPr>
        <w:rPr>
          <w:i/>
          <w:sz w:val="18"/>
        </w:rPr>
      </w:pPr>
      <w:r>
        <w:rPr>
          <w:i/>
          <w:sz w:val="18"/>
        </w:rPr>
        <w:t>(footnote continued)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6E492" w14:textId="44A7CA72" w:rsidR="004C3480" w:rsidRDefault="004B1127">
    <w:pPr>
      <w:pStyle w:val="Antrats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1" layoutInCell="0" allowOverlap="1" wp14:anchorId="419CA809" wp14:editId="383E2F42">
              <wp:simplePos x="0" y="0"/>
              <wp:positionH relativeFrom="page">
                <wp:posOffset>457200</wp:posOffset>
              </wp:positionH>
              <wp:positionV relativeFrom="page">
                <wp:posOffset>1207770</wp:posOffset>
              </wp:positionV>
              <wp:extent cx="6858000" cy="304800"/>
              <wp:effectExtent l="0" t="0" r="0" b="0"/>
              <wp:wrapNone/>
              <wp:docPr id="9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E5E5E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FA4C6D" id="Rectangle 3" o:spid="_x0000_s1026" style="position:absolute;margin-left:36pt;margin-top:95.1pt;width:540pt;height:24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" o:allowincell="f" fillcolor="#e5e5e5" stroked="f" strokecolor="#e5e5e5">
              <w10:wrap anchorx="page"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1" layoutInCell="0" allowOverlap="1" wp14:anchorId="31E73318" wp14:editId="0F576456">
              <wp:simplePos x="0" y="0"/>
              <wp:positionH relativeFrom="page">
                <wp:posOffset>1844040</wp:posOffset>
              </wp:positionH>
              <wp:positionV relativeFrom="page">
                <wp:posOffset>381000</wp:posOffset>
              </wp:positionV>
              <wp:extent cx="106680" cy="990600"/>
              <wp:effectExtent l="0" t="0" r="0" b="0"/>
              <wp:wrapNone/>
              <wp:docPr id="8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9863ED" w14:textId="77777777" w:rsidR="004C3480" w:rsidRDefault="004C3480">
                          <w:pPr>
                            <w:spacing w:line="130" w:lineRule="exact"/>
                            <w:rPr>
                              <w:sz w:val="40"/>
                            </w:rPr>
                          </w:pPr>
                          <w:r>
                            <w:rPr>
                              <w:sz w:val="40"/>
                            </w:rPr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</w:p>
                        <w:p w14:paraId="2C3E84BE" w14:textId="77777777" w:rsidR="004C3480" w:rsidRDefault="004C3480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E73318" id="Rectangle 4" o:spid="_x0000_s1026" style="position:absolute;left:0;text-align:left;margin-left:145.2pt;margin-top:30pt;width:8.4pt;height:78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" o:allowincell="f" filled="f" stroked="f" strokecolor="white" strokeweight="6pt">
              <v:textbox inset="0,0,0,0">
                <w:txbxContent>
                  <w:p w14:paraId="779863ED" w14:textId="77777777" w:rsidR="004C3480" w:rsidRDefault="004C3480">
                    <w:pPr>
                      <w:spacing w:line="130" w:lineRule="exac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</w:p>
                  <w:p w14:paraId="2C3E84BE" w14:textId="77777777" w:rsidR="004C3480" w:rsidRDefault="004C3480"/>
                </w:txbxContent>
              </v:textbox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27F33" w14:textId="2EEC30A5" w:rsidR="004C3480" w:rsidRDefault="004B1127">
    <w:pPr>
      <w:pStyle w:val="Antrats"/>
    </w:pPr>
    <w:r>
      <w:rPr>
        <w:noProof/>
      </w:rPr>
      <w:drawing>
        <wp:inline distT="0" distB="0" distL="0" distR="0" wp14:anchorId="0D9FE0AF" wp14:editId="331B031E">
          <wp:extent cx="600075" cy="457200"/>
          <wp:effectExtent l="0" t="0" r="0" b="0"/>
          <wp:docPr id="2" name="Paveikslėlis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1" layoutInCell="0" allowOverlap="1" wp14:anchorId="497B5F8F" wp14:editId="4E83BCBB">
              <wp:simplePos x="0" y="0"/>
              <wp:positionH relativeFrom="page">
                <wp:posOffset>443865</wp:posOffset>
              </wp:positionH>
              <wp:positionV relativeFrom="page">
                <wp:posOffset>3989070</wp:posOffset>
              </wp:positionV>
              <wp:extent cx="7010400" cy="609600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10400" cy="609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09336C" w14:textId="77777777" w:rsidR="004C3480" w:rsidRDefault="004C3480">
                          <w:pPr>
                            <w:rPr>
                              <w:spacing w:val="500"/>
                            </w:rPr>
                          </w:pPr>
                          <w:r>
                            <w:rPr>
                              <w:spacing w:val="1040"/>
                              <w:sz w:val="60"/>
                            </w:rPr>
                            <w:t>.........</w:t>
                          </w:r>
                          <w:r>
                            <w:rPr>
                              <w:sz w:val="6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7B5F8F" id="Rectangle 7" o:spid="_x0000_s1027" style="position:absolute;left:0;text-align:left;margin-left:34.95pt;margin-top:314.1pt;width:552pt;height:4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" o:allowincell="f" filled="f" stroked="f" strokecolor="white" strokeweight=".25pt">
              <v:textbox inset="0,0,0,0">
                <w:txbxContent>
                  <w:p w14:paraId="7A09336C" w14:textId="77777777" w:rsidR="004C3480" w:rsidRDefault="004C3480">
                    <w:pPr>
                      <w:rPr>
                        <w:spacing w:val="500"/>
                      </w:rPr>
                    </w:pPr>
                    <w:r>
                      <w:rPr>
                        <w:spacing w:val="1040"/>
                        <w:sz w:val="60"/>
                      </w:rPr>
                      <w:t>.........</w:t>
                    </w:r>
                    <w:r>
                      <w:rPr>
                        <w:sz w:val="60"/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0" allowOverlap="1" wp14:anchorId="1D0DBD74" wp14:editId="6AF96980">
              <wp:simplePos x="0" y="0"/>
              <wp:positionH relativeFrom="page">
                <wp:posOffset>457200</wp:posOffset>
              </wp:positionH>
              <wp:positionV relativeFrom="page">
                <wp:posOffset>1245870</wp:posOffset>
              </wp:positionV>
              <wp:extent cx="6858000" cy="304800"/>
              <wp:effectExtent l="0" t="0" r="0" b="0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C8C8C8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F1D546" id="Rectangle 6" o:spid="_x0000_s1026" style="position:absolute;margin-left:36pt;margin-top:98.1pt;width:540pt;height:2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" o:allowincell="f" fillcolor="#c8c8c8" stroked="f" strokecolor="#e5e5e5">
              <w10:wrap anchorx="page" anchory="page"/>
              <w10:anchorlock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1" layoutInCell="0" allowOverlap="1" wp14:anchorId="3329D013" wp14:editId="01AD5E40">
              <wp:simplePos x="0" y="0"/>
              <wp:positionH relativeFrom="page">
                <wp:posOffset>1828800</wp:posOffset>
              </wp:positionH>
              <wp:positionV relativeFrom="page">
                <wp:posOffset>365760</wp:posOffset>
              </wp:positionV>
              <wp:extent cx="106680" cy="838200"/>
              <wp:effectExtent l="0" t="0" r="0" b="0"/>
              <wp:wrapNone/>
              <wp:docPr id="5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838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94454" w14:textId="77777777" w:rsidR="004C3480" w:rsidRDefault="004C3480">
                          <w:pPr>
                            <w:spacing w:line="130" w:lineRule="exact"/>
                            <w:ind w:left="2"/>
                          </w:pPr>
                          <w:r>
                            <w:rPr>
                              <w:sz w:val="40"/>
                            </w:rPr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</w:rPr>
                            <w:br/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29D013" id="Rectangle 5" o:spid="_x0000_s1028" style="position:absolute;left:0;text-align:left;margin-left:2in;margin-top:28.8pt;width:8.4pt;height:66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" o:allowincell="f" filled="f" stroked="f" strokecolor="white" strokeweight="6pt">
              <v:textbox inset="0,0,0,0">
                <w:txbxContent>
                  <w:p w14:paraId="71894454" w14:textId="77777777" w:rsidR="004C3480" w:rsidRDefault="004C3480">
                    <w:pPr>
                      <w:spacing w:line="130" w:lineRule="exact"/>
                      <w:ind w:left="2"/>
                    </w:pPr>
                    <w:r>
                      <w:rPr>
                        <w:sz w:val="40"/>
                      </w:rPr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  <w:r>
                      <w:rPr>
                        <w:sz w:val="40"/>
                      </w:rPr>
                      <w:br/>
                      <w:t>.</w:t>
                    </w:r>
                  </w:p>
                </w:txbxContent>
              </v:textbox>
              <w10:wrap anchorx="page" anchory="page"/>
              <w10:anchorlock/>
            </v:rect>
          </w:pict>
        </mc:Fallback>
      </mc:AlternateContent>
    </w:r>
    <w:r w:rsidR="004C3480">
      <w:t xml:space="preserve">       </w:t>
    </w:r>
    <w:r w:rsidR="004C3480">
      <w:rPr>
        <w:b/>
        <w:sz w:val="24"/>
      </w:rPr>
      <w:t>KAUNO TECHNOLOGIJOS UNIVERSITETAS</w:t>
    </w:r>
  </w:p>
  <w:p w14:paraId="57C6814C" w14:textId="77777777" w:rsidR="004C3480" w:rsidRDefault="004C3480">
    <w:pPr>
      <w:pStyle w:val="Antrats"/>
      <w:rPr>
        <w:b/>
      </w:rPr>
    </w:pPr>
    <w:r>
      <w:t xml:space="preserve">                                             </w:t>
    </w:r>
    <w:r>
      <w:rPr>
        <w:b/>
      </w:rPr>
      <w:t>INFORMATIKOS FAKULTETAS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45AC61" w14:textId="195C61CB" w:rsidR="004C3480" w:rsidRDefault="004B1127">
    <w:pPr>
      <w:pStyle w:val="Antrats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1" layoutInCell="0" allowOverlap="1" wp14:anchorId="7F4E3D73" wp14:editId="354B006F">
              <wp:simplePos x="0" y="0"/>
              <wp:positionH relativeFrom="page">
                <wp:posOffset>5303520</wp:posOffset>
              </wp:positionH>
              <wp:positionV relativeFrom="page">
                <wp:posOffset>822960</wp:posOffset>
              </wp:positionV>
              <wp:extent cx="1371600" cy="76200"/>
              <wp:effectExtent l="0" t="0" r="0" b="0"/>
              <wp:wrapNone/>
              <wp:docPr id="3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1600" cy="76200"/>
                      </a:xfrm>
                      <a:prstGeom prst="rect">
                        <a:avLst/>
                      </a:prstGeom>
                      <a:solidFill>
                        <a:srgbClr val="C8C8C8"/>
                      </a:solidFill>
                      <a:ln w="31750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BFCB77" id="Rectangle 11" o:spid="_x0000_s1026" style="position:absolute;margin-left:417.6pt;margin-top:64.8pt;width:108pt;height:6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" o:allowincell="f" fillcolor="#c8c8c8" strokecolor="white" strokeweight="2.5pt">
              <w10:wrap anchorx="page" anchory="page"/>
              <w10:anchorlock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C63886" w14:textId="77777777" w:rsidR="004C3480" w:rsidRDefault="004C3480">
    <w:pPr>
      <w:pStyle w:val="Antrats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FFFFFFFF"/>
    <w:lvl w:ilvl="0">
      <w:numFmt w:val="decimal"/>
      <w:pStyle w:val="Sraassuenkleliais"/>
      <w:lvlText w:val="*"/>
      <w:lvlJc w:val="left"/>
    </w:lvl>
  </w:abstractNum>
  <w:abstractNum w:abstractNumId="1" w15:restartNumberingAfterBreak="0">
    <w:nsid w:val="0D23241F"/>
    <w:multiLevelType w:val="hybridMultilevel"/>
    <w:tmpl w:val="D794EED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D13E4"/>
    <w:multiLevelType w:val="singleLevel"/>
    <w:tmpl w:val="960A983A"/>
    <w:lvl w:ilvl="0">
      <w:start w:val="1"/>
      <w:numFmt w:val="none"/>
      <w:lvlText w:val=""/>
      <w:legacy w:legacy="1" w:legacySpace="0" w:legacyIndent="0"/>
      <w:lvlJc w:val="left"/>
    </w:lvl>
  </w:abstractNum>
  <w:abstractNum w:abstractNumId="3" w15:restartNumberingAfterBreak="0">
    <w:nsid w:val="16BC6886"/>
    <w:multiLevelType w:val="hybridMultilevel"/>
    <w:tmpl w:val="30DCEEDC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E21E9B"/>
    <w:multiLevelType w:val="singleLevel"/>
    <w:tmpl w:val="8DCEB282"/>
    <w:lvl w:ilvl="0">
      <w:start w:val="1"/>
      <w:numFmt w:val="decimal"/>
      <w:lvlText w:val="%1."/>
      <w:legacy w:legacy="1" w:legacySpace="0" w:legacyIndent="360"/>
      <w:lvlJc w:val="left"/>
      <w:pPr>
        <w:ind w:left="1800" w:hanging="360"/>
      </w:pPr>
      <w:rPr>
        <w:rFonts w:ascii="Arial" w:hAnsi="Arial" w:hint="default"/>
        <w:b/>
        <w:i w:val="0"/>
        <w:sz w:val="18"/>
      </w:rPr>
    </w:lvl>
  </w:abstractNum>
  <w:abstractNum w:abstractNumId="5" w15:restartNumberingAfterBreak="0">
    <w:nsid w:val="2AC21137"/>
    <w:multiLevelType w:val="hybridMultilevel"/>
    <w:tmpl w:val="2AA0BA7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D441E"/>
    <w:multiLevelType w:val="hybridMultilevel"/>
    <w:tmpl w:val="FBBC1098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72F5D"/>
    <w:multiLevelType w:val="singleLevel"/>
    <w:tmpl w:val="8CF41354"/>
    <w:lvl w:ilvl="0">
      <w:start w:val="1"/>
      <w:numFmt w:val="none"/>
      <w:lvlText w:val=""/>
      <w:legacy w:legacy="1" w:legacySpace="0" w:legacyIndent="0"/>
      <w:lvlJc w:val="left"/>
    </w:lvl>
  </w:abstractNum>
  <w:abstractNum w:abstractNumId="8" w15:restartNumberingAfterBreak="0">
    <w:nsid w:val="43C2367E"/>
    <w:multiLevelType w:val="hybridMultilevel"/>
    <w:tmpl w:val="B4A8078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A63F1"/>
    <w:multiLevelType w:val="singleLevel"/>
    <w:tmpl w:val="C25CBB00"/>
    <w:lvl w:ilvl="0">
      <w:start w:val="1"/>
      <w:numFmt w:val="none"/>
      <w:lvlText w:val=""/>
      <w:legacy w:legacy="1" w:legacySpace="0" w:legacyIndent="0"/>
      <w:lvlJc w:val="left"/>
    </w:lvl>
  </w:abstractNum>
  <w:abstractNum w:abstractNumId="10" w15:restartNumberingAfterBreak="0">
    <w:nsid w:val="473043F4"/>
    <w:multiLevelType w:val="singleLevel"/>
    <w:tmpl w:val="687A89DA"/>
    <w:lvl w:ilvl="0">
      <w:start w:val="1"/>
      <w:numFmt w:val="none"/>
      <w:lvlText w:val=""/>
      <w:legacy w:legacy="1" w:legacySpace="0" w:legacyIndent="0"/>
      <w:lvlJc w:val="left"/>
    </w:lvl>
  </w:abstractNum>
  <w:abstractNum w:abstractNumId="11" w15:restartNumberingAfterBreak="0">
    <w:nsid w:val="54D47DCB"/>
    <w:multiLevelType w:val="hybridMultilevel"/>
    <w:tmpl w:val="5B2AC45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0B6BB8"/>
    <w:multiLevelType w:val="singleLevel"/>
    <w:tmpl w:val="697AEFB4"/>
    <w:lvl w:ilvl="0">
      <w:start w:val="1"/>
      <w:numFmt w:val="decimal"/>
      <w:lvlText w:val="%1."/>
      <w:legacy w:legacy="1" w:legacySpace="0" w:legacyIndent="360"/>
      <w:lvlJc w:val="left"/>
      <w:pPr>
        <w:ind w:left="1800" w:hanging="360"/>
      </w:pPr>
      <w:rPr>
        <w:rFonts w:ascii="Symbol" w:hAnsi="Symbol" w:hint="default"/>
        <w:b/>
        <w:i w:val="0"/>
        <w:sz w:val="18"/>
      </w:rPr>
    </w:lvl>
  </w:abstractNum>
  <w:abstractNum w:abstractNumId="13" w15:restartNumberingAfterBreak="0">
    <w:nsid w:val="5BD246A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615120D7"/>
    <w:multiLevelType w:val="hybridMultilevel"/>
    <w:tmpl w:val="29608E0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D7766"/>
    <w:multiLevelType w:val="hybridMultilevel"/>
    <w:tmpl w:val="9DC65C7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336DAA"/>
    <w:multiLevelType w:val="singleLevel"/>
    <w:tmpl w:val="697AEFB4"/>
    <w:lvl w:ilvl="0">
      <w:start w:val="1"/>
      <w:numFmt w:val="decimal"/>
      <w:lvlText w:val="%1."/>
      <w:legacy w:legacy="1" w:legacySpace="0" w:legacyIndent="360"/>
      <w:lvlJc w:val="left"/>
      <w:pPr>
        <w:ind w:left="1800" w:hanging="360"/>
      </w:pPr>
      <w:rPr>
        <w:rFonts w:ascii="Symbol" w:hAnsi="Symbol" w:hint="default"/>
        <w:b/>
        <w:i w:val="0"/>
        <w:sz w:val="18"/>
      </w:rPr>
    </w:lvl>
  </w:abstractNum>
  <w:abstractNum w:abstractNumId="17" w15:restartNumberingAfterBreak="0">
    <w:nsid w:val="6DDB42D0"/>
    <w:multiLevelType w:val="singleLevel"/>
    <w:tmpl w:val="D5EECCA4"/>
    <w:lvl w:ilvl="0">
      <w:start w:val="1"/>
      <w:numFmt w:val="decimal"/>
      <w:lvlText w:val="%1."/>
      <w:legacy w:legacy="1" w:legacySpace="0" w:legacyIndent="360"/>
      <w:lvlJc w:val="left"/>
      <w:pPr>
        <w:ind w:left="1440" w:hanging="360"/>
      </w:pPr>
    </w:lvl>
  </w:abstractNum>
  <w:abstractNum w:abstractNumId="18" w15:restartNumberingAfterBreak="0">
    <w:nsid w:val="6E5B6AD7"/>
    <w:multiLevelType w:val="hybridMultilevel"/>
    <w:tmpl w:val="1C263814"/>
    <w:lvl w:ilvl="0" w:tplc="CA76AE8A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69F2EF8A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44DC35E2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A29826F6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19FC254C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3AE828A2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267E2BA2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2CE24F18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AF2CB3F6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9" w15:restartNumberingAfterBreak="0">
    <w:nsid w:val="74A76F65"/>
    <w:multiLevelType w:val="singleLevel"/>
    <w:tmpl w:val="86F87C5E"/>
    <w:lvl w:ilvl="0">
      <w:start w:val="1"/>
      <w:numFmt w:val="none"/>
      <w:lvlText w:val=""/>
      <w:legacy w:legacy="1" w:legacySpace="0" w:legacyIndent="0"/>
      <w:lvlJc w:val="left"/>
    </w:lvl>
  </w:abstractNum>
  <w:abstractNum w:abstractNumId="20" w15:restartNumberingAfterBreak="0">
    <w:nsid w:val="7A1E25BB"/>
    <w:multiLevelType w:val="singleLevel"/>
    <w:tmpl w:val="679E99EE"/>
    <w:lvl w:ilvl="0">
      <w:start w:val="1"/>
      <w:numFmt w:val="decimal"/>
      <w:lvlText w:val="[%1]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  <w:b/>
        <w:i w:val="0"/>
        <w:sz w:val="18"/>
      </w:rPr>
    </w:lvl>
  </w:abstractNum>
  <w:num w:numId="1">
    <w:abstractNumId w:val="0"/>
    <w:lvlOverride w:ilvl="0">
      <w:lvl w:ilvl="0">
        <w:start w:val="1"/>
        <w:numFmt w:val="bullet"/>
        <w:pStyle w:val="Sraassuenkleliais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  <w:sz w:val="22"/>
        </w:rPr>
      </w:lvl>
    </w:lvlOverride>
  </w:num>
  <w:num w:numId="2">
    <w:abstractNumId w:val="4"/>
  </w:num>
  <w:num w:numId="3">
    <w:abstractNumId w:val="0"/>
    <w:lvlOverride w:ilvl="0">
      <w:lvl w:ilvl="0">
        <w:start w:val="1"/>
        <w:numFmt w:val="bullet"/>
        <w:pStyle w:val="Sraassuenkleliais"/>
        <w:lvlText w:val=""/>
        <w:legacy w:legacy="1" w:legacySpace="0" w:legacyIndent="360"/>
        <w:lvlJc w:val="left"/>
        <w:pPr>
          <w:ind w:left="1800" w:hanging="360"/>
        </w:pPr>
        <w:rPr>
          <w:rFonts w:ascii="Arial" w:hAnsi="Arial" w:hint="default"/>
          <w:sz w:val="22"/>
        </w:rPr>
      </w:lvl>
    </w:lvlOverride>
  </w:num>
  <w:num w:numId="4">
    <w:abstractNumId w:val="0"/>
    <w:lvlOverride w:ilvl="0">
      <w:lvl w:ilvl="0">
        <w:start w:val="1"/>
        <w:numFmt w:val="bullet"/>
        <w:pStyle w:val="Sraassuenkleliais"/>
        <w:lvlText w:val="n"/>
        <w:legacy w:legacy="1" w:legacySpace="0" w:legacyIndent="360"/>
        <w:lvlJc w:val="left"/>
        <w:pPr>
          <w:ind w:left="1440" w:hanging="360"/>
        </w:pPr>
        <w:rPr>
          <w:rFonts w:ascii="Times" w:hAnsi="Times" w:hint="default"/>
          <w:sz w:val="16"/>
        </w:rPr>
      </w:lvl>
    </w:lvlOverride>
  </w:num>
  <w:num w:numId="5">
    <w:abstractNumId w:val="0"/>
    <w:lvlOverride w:ilvl="0">
      <w:lvl w:ilvl="0">
        <w:start w:val="1"/>
        <w:numFmt w:val="bullet"/>
        <w:pStyle w:val="Sraassuenkleliais"/>
        <w:lvlText w:val="n"/>
        <w:legacy w:legacy="1" w:legacySpace="0" w:legacyIndent="360"/>
        <w:lvlJc w:val="left"/>
        <w:pPr>
          <w:ind w:left="1800" w:hanging="360"/>
        </w:pPr>
        <w:rPr>
          <w:rFonts w:ascii="Times" w:hAnsi="Times" w:hint="default"/>
          <w:sz w:val="12"/>
        </w:rPr>
      </w:lvl>
    </w:lvlOverride>
  </w:num>
  <w:num w:numId="6">
    <w:abstractNumId w:val="2"/>
  </w:num>
  <w:num w:numId="7">
    <w:abstractNumId w:val="9"/>
  </w:num>
  <w:num w:numId="8">
    <w:abstractNumId w:val="7"/>
  </w:num>
  <w:num w:numId="9">
    <w:abstractNumId w:val="19"/>
  </w:num>
  <w:num w:numId="10">
    <w:abstractNumId w:val="10"/>
  </w:num>
  <w:num w:numId="11">
    <w:abstractNumId w:val="17"/>
  </w:num>
  <w:num w:numId="12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13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1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520" w:hanging="360"/>
        </w:pPr>
      </w:lvl>
    </w:lvlOverride>
  </w:num>
  <w:num w:numId="15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880" w:hanging="360"/>
        </w:pPr>
      </w:lvl>
    </w:lvlOverride>
  </w:num>
  <w:num w:numId="16">
    <w:abstractNumId w:val="12"/>
  </w:num>
  <w:num w:numId="17">
    <w:abstractNumId w:val="18"/>
  </w:num>
  <w:num w:numId="18">
    <w:abstractNumId w:val="16"/>
  </w:num>
  <w:num w:numId="19">
    <w:abstractNumId w:val="20"/>
  </w:num>
  <w:num w:numId="20">
    <w:abstractNumId w:val="13"/>
  </w:num>
  <w:num w:numId="21">
    <w:abstractNumId w:val="14"/>
  </w:num>
  <w:num w:numId="22">
    <w:abstractNumId w:val="6"/>
  </w:num>
  <w:num w:numId="23">
    <w:abstractNumId w:val="11"/>
  </w:num>
  <w:num w:numId="24">
    <w:abstractNumId w:val="8"/>
  </w:num>
  <w:num w:numId="25">
    <w:abstractNumId w:val="15"/>
  </w:num>
  <w:num w:numId="26">
    <w:abstractNumId w:val="1"/>
  </w:num>
  <w:num w:numId="27">
    <w:abstractNumId w:val="5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360"/>
  <w:hyphenationZone w:val="396"/>
  <w:evenAndOddHeaders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>
      <o:colormru v:ext="edit" colors="#d2d2d2,#cdcdcd,#c8c8c8"/>
    </o:shapedefaults>
  </w:hdrShapeDefaults>
  <w:footnotePr>
    <w:footnote w:id="-1"/>
    <w:footnote w:id="0"/>
    <w:footnote w:id="1"/>
  </w:footnotePr>
  <w:endnotePr>
    <w:endnote w:id="-1"/>
    <w:endnote w:id="0"/>
  </w:endnotePr>
  <w:compat>
    <w:suppressTopSpacing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F7"/>
    <w:rsid w:val="000014F6"/>
    <w:rsid w:val="000019F0"/>
    <w:rsid w:val="0001186A"/>
    <w:rsid w:val="0001426B"/>
    <w:rsid w:val="00021995"/>
    <w:rsid w:val="0003513C"/>
    <w:rsid w:val="0003781D"/>
    <w:rsid w:val="00047348"/>
    <w:rsid w:val="00047C4D"/>
    <w:rsid w:val="0005074F"/>
    <w:rsid w:val="0007240D"/>
    <w:rsid w:val="0009039B"/>
    <w:rsid w:val="000A02DD"/>
    <w:rsid w:val="000A6AB2"/>
    <w:rsid w:val="000B427E"/>
    <w:rsid w:val="000B7E33"/>
    <w:rsid w:val="000C14C4"/>
    <w:rsid w:val="000D57E4"/>
    <w:rsid w:val="000F2E07"/>
    <w:rsid w:val="000F4FC2"/>
    <w:rsid w:val="000F5623"/>
    <w:rsid w:val="000F598E"/>
    <w:rsid w:val="000F73F1"/>
    <w:rsid w:val="000F74CF"/>
    <w:rsid w:val="00102091"/>
    <w:rsid w:val="001026E2"/>
    <w:rsid w:val="00102AD6"/>
    <w:rsid w:val="00106244"/>
    <w:rsid w:val="00107755"/>
    <w:rsid w:val="001130ED"/>
    <w:rsid w:val="00121B90"/>
    <w:rsid w:val="00123EFE"/>
    <w:rsid w:val="00126E46"/>
    <w:rsid w:val="0013071D"/>
    <w:rsid w:val="00130F8A"/>
    <w:rsid w:val="0013219D"/>
    <w:rsid w:val="001357F8"/>
    <w:rsid w:val="001677FF"/>
    <w:rsid w:val="001813EB"/>
    <w:rsid w:val="00181CA1"/>
    <w:rsid w:val="00184B06"/>
    <w:rsid w:val="00187D18"/>
    <w:rsid w:val="00190191"/>
    <w:rsid w:val="0019730E"/>
    <w:rsid w:val="001A1DD7"/>
    <w:rsid w:val="001B2C38"/>
    <w:rsid w:val="001D4B89"/>
    <w:rsid w:val="001E4248"/>
    <w:rsid w:val="001E66C8"/>
    <w:rsid w:val="001F2933"/>
    <w:rsid w:val="00202E1C"/>
    <w:rsid w:val="00206DD1"/>
    <w:rsid w:val="00207C18"/>
    <w:rsid w:val="0021099F"/>
    <w:rsid w:val="0021527D"/>
    <w:rsid w:val="002164FB"/>
    <w:rsid w:val="00222597"/>
    <w:rsid w:val="00224F2B"/>
    <w:rsid w:val="00230C59"/>
    <w:rsid w:val="00234C1D"/>
    <w:rsid w:val="0023600B"/>
    <w:rsid w:val="002440A9"/>
    <w:rsid w:val="002516C0"/>
    <w:rsid w:val="0026077C"/>
    <w:rsid w:val="00265CC2"/>
    <w:rsid w:val="002704E3"/>
    <w:rsid w:val="00275041"/>
    <w:rsid w:val="00276D4B"/>
    <w:rsid w:val="0027799F"/>
    <w:rsid w:val="00280287"/>
    <w:rsid w:val="00284A34"/>
    <w:rsid w:val="0028608E"/>
    <w:rsid w:val="00291321"/>
    <w:rsid w:val="0029747C"/>
    <w:rsid w:val="002A4788"/>
    <w:rsid w:val="002A4885"/>
    <w:rsid w:val="002A78CE"/>
    <w:rsid w:val="002B4B80"/>
    <w:rsid w:val="002C6D66"/>
    <w:rsid w:val="002C744A"/>
    <w:rsid w:val="002D3566"/>
    <w:rsid w:val="002F3F26"/>
    <w:rsid w:val="002F75D5"/>
    <w:rsid w:val="002F7908"/>
    <w:rsid w:val="0030129B"/>
    <w:rsid w:val="00305419"/>
    <w:rsid w:val="003065D8"/>
    <w:rsid w:val="003113A0"/>
    <w:rsid w:val="00312767"/>
    <w:rsid w:val="00313B35"/>
    <w:rsid w:val="0031670D"/>
    <w:rsid w:val="00325084"/>
    <w:rsid w:val="00331077"/>
    <w:rsid w:val="00332025"/>
    <w:rsid w:val="00352A89"/>
    <w:rsid w:val="0036305F"/>
    <w:rsid w:val="003765D0"/>
    <w:rsid w:val="003802C6"/>
    <w:rsid w:val="003929F4"/>
    <w:rsid w:val="00393759"/>
    <w:rsid w:val="003A32F6"/>
    <w:rsid w:val="003A3DD1"/>
    <w:rsid w:val="003C3D12"/>
    <w:rsid w:val="003C493D"/>
    <w:rsid w:val="003D28FD"/>
    <w:rsid w:val="003F03C0"/>
    <w:rsid w:val="003F2B61"/>
    <w:rsid w:val="0041225F"/>
    <w:rsid w:val="004237A4"/>
    <w:rsid w:val="004354F1"/>
    <w:rsid w:val="0043746B"/>
    <w:rsid w:val="00443665"/>
    <w:rsid w:val="004462C0"/>
    <w:rsid w:val="0045241D"/>
    <w:rsid w:val="00460E65"/>
    <w:rsid w:val="00464C69"/>
    <w:rsid w:val="00465EF6"/>
    <w:rsid w:val="0047286C"/>
    <w:rsid w:val="00472B6D"/>
    <w:rsid w:val="00493138"/>
    <w:rsid w:val="0049616F"/>
    <w:rsid w:val="004A2AE3"/>
    <w:rsid w:val="004A2FBD"/>
    <w:rsid w:val="004A66B7"/>
    <w:rsid w:val="004B1127"/>
    <w:rsid w:val="004B30F1"/>
    <w:rsid w:val="004B53CD"/>
    <w:rsid w:val="004B7D66"/>
    <w:rsid w:val="004C071E"/>
    <w:rsid w:val="004C1BAC"/>
    <w:rsid w:val="004C3480"/>
    <w:rsid w:val="004C75C8"/>
    <w:rsid w:val="004D0AFC"/>
    <w:rsid w:val="004D0E04"/>
    <w:rsid w:val="004F3BD2"/>
    <w:rsid w:val="005038A8"/>
    <w:rsid w:val="00505C68"/>
    <w:rsid w:val="0051184B"/>
    <w:rsid w:val="0051285C"/>
    <w:rsid w:val="005144EA"/>
    <w:rsid w:val="00514891"/>
    <w:rsid w:val="00524641"/>
    <w:rsid w:val="00524AEB"/>
    <w:rsid w:val="00527EBA"/>
    <w:rsid w:val="00527F22"/>
    <w:rsid w:val="00543902"/>
    <w:rsid w:val="005627AF"/>
    <w:rsid w:val="0057130B"/>
    <w:rsid w:val="00571563"/>
    <w:rsid w:val="005A028A"/>
    <w:rsid w:val="005A0ECA"/>
    <w:rsid w:val="005A61AD"/>
    <w:rsid w:val="005B135E"/>
    <w:rsid w:val="005B3D1F"/>
    <w:rsid w:val="005B41D0"/>
    <w:rsid w:val="005C5222"/>
    <w:rsid w:val="005C55C5"/>
    <w:rsid w:val="005C79AB"/>
    <w:rsid w:val="005D66BC"/>
    <w:rsid w:val="005D6B76"/>
    <w:rsid w:val="005E13DC"/>
    <w:rsid w:val="005E79B0"/>
    <w:rsid w:val="005F38FC"/>
    <w:rsid w:val="00601606"/>
    <w:rsid w:val="00610A36"/>
    <w:rsid w:val="00612FC6"/>
    <w:rsid w:val="0061790B"/>
    <w:rsid w:val="0062560A"/>
    <w:rsid w:val="0063581E"/>
    <w:rsid w:val="00637D38"/>
    <w:rsid w:val="006421AA"/>
    <w:rsid w:val="006427CB"/>
    <w:rsid w:val="00642D82"/>
    <w:rsid w:val="00650E2F"/>
    <w:rsid w:val="0067615E"/>
    <w:rsid w:val="00680B5B"/>
    <w:rsid w:val="006816FF"/>
    <w:rsid w:val="00682E3E"/>
    <w:rsid w:val="00687787"/>
    <w:rsid w:val="00694995"/>
    <w:rsid w:val="00694FBC"/>
    <w:rsid w:val="006A338E"/>
    <w:rsid w:val="006B173F"/>
    <w:rsid w:val="006C26F8"/>
    <w:rsid w:val="006C496D"/>
    <w:rsid w:val="006D527C"/>
    <w:rsid w:val="006E1A1F"/>
    <w:rsid w:val="006E5F79"/>
    <w:rsid w:val="006E6CA5"/>
    <w:rsid w:val="007226B6"/>
    <w:rsid w:val="00724486"/>
    <w:rsid w:val="00724657"/>
    <w:rsid w:val="00736C19"/>
    <w:rsid w:val="00756AD3"/>
    <w:rsid w:val="00762C01"/>
    <w:rsid w:val="0076362C"/>
    <w:rsid w:val="007659D1"/>
    <w:rsid w:val="00770221"/>
    <w:rsid w:val="007759DA"/>
    <w:rsid w:val="00777669"/>
    <w:rsid w:val="007851E0"/>
    <w:rsid w:val="0079186E"/>
    <w:rsid w:val="007A0FF1"/>
    <w:rsid w:val="007B0DD8"/>
    <w:rsid w:val="007E0294"/>
    <w:rsid w:val="007E6216"/>
    <w:rsid w:val="008100E8"/>
    <w:rsid w:val="008112DD"/>
    <w:rsid w:val="00814486"/>
    <w:rsid w:val="00821FC1"/>
    <w:rsid w:val="00830049"/>
    <w:rsid w:val="00835EB7"/>
    <w:rsid w:val="00846CF6"/>
    <w:rsid w:val="00856784"/>
    <w:rsid w:val="0087526D"/>
    <w:rsid w:val="00882EBD"/>
    <w:rsid w:val="0088386C"/>
    <w:rsid w:val="00890769"/>
    <w:rsid w:val="00893F7F"/>
    <w:rsid w:val="008962D6"/>
    <w:rsid w:val="008975FF"/>
    <w:rsid w:val="008A2526"/>
    <w:rsid w:val="008A4178"/>
    <w:rsid w:val="008A6204"/>
    <w:rsid w:val="008B119E"/>
    <w:rsid w:val="008C52A2"/>
    <w:rsid w:val="008D5409"/>
    <w:rsid w:val="008D78D9"/>
    <w:rsid w:val="008E05F7"/>
    <w:rsid w:val="008E311D"/>
    <w:rsid w:val="008F0BD2"/>
    <w:rsid w:val="008F1D28"/>
    <w:rsid w:val="008F32B6"/>
    <w:rsid w:val="008F629B"/>
    <w:rsid w:val="00902F65"/>
    <w:rsid w:val="00905DAB"/>
    <w:rsid w:val="0090694A"/>
    <w:rsid w:val="00906A29"/>
    <w:rsid w:val="0091233E"/>
    <w:rsid w:val="00915C80"/>
    <w:rsid w:val="0092013A"/>
    <w:rsid w:val="009206D1"/>
    <w:rsid w:val="009223B5"/>
    <w:rsid w:val="009466AE"/>
    <w:rsid w:val="00950B8F"/>
    <w:rsid w:val="009625AA"/>
    <w:rsid w:val="0096530B"/>
    <w:rsid w:val="00987359"/>
    <w:rsid w:val="0099618B"/>
    <w:rsid w:val="009A0F86"/>
    <w:rsid w:val="009A1EB7"/>
    <w:rsid w:val="009A3395"/>
    <w:rsid w:val="009C0E85"/>
    <w:rsid w:val="009C31DE"/>
    <w:rsid w:val="009D5A6F"/>
    <w:rsid w:val="009D743C"/>
    <w:rsid w:val="009E41D3"/>
    <w:rsid w:val="009F2867"/>
    <w:rsid w:val="00A01278"/>
    <w:rsid w:val="00A0193E"/>
    <w:rsid w:val="00A13B1C"/>
    <w:rsid w:val="00A14CF1"/>
    <w:rsid w:val="00A17EB4"/>
    <w:rsid w:val="00A26111"/>
    <w:rsid w:val="00A27B7F"/>
    <w:rsid w:val="00A30A86"/>
    <w:rsid w:val="00A31DF7"/>
    <w:rsid w:val="00A42531"/>
    <w:rsid w:val="00A47327"/>
    <w:rsid w:val="00A52B87"/>
    <w:rsid w:val="00A64878"/>
    <w:rsid w:val="00A72DFF"/>
    <w:rsid w:val="00A77ADD"/>
    <w:rsid w:val="00A77EDD"/>
    <w:rsid w:val="00AA03AB"/>
    <w:rsid w:val="00AA7147"/>
    <w:rsid w:val="00AB0569"/>
    <w:rsid w:val="00AB1A1D"/>
    <w:rsid w:val="00AB4AD8"/>
    <w:rsid w:val="00AB6700"/>
    <w:rsid w:val="00AD7FB3"/>
    <w:rsid w:val="00AE1B75"/>
    <w:rsid w:val="00AE59AF"/>
    <w:rsid w:val="00B1316D"/>
    <w:rsid w:val="00B240A8"/>
    <w:rsid w:val="00B25E60"/>
    <w:rsid w:val="00B267B1"/>
    <w:rsid w:val="00B3455C"/>
    <w:rsid w:val="00B3533B"/>
    <w:rsid w:val="00B47A79"/>
    <w:rsid w:val="00B539D0"/>
    <w:rsid w:val="00B5771C"/>
    <w:rsid w:val="00B676CA"/>
    <w:rsid w:val="00B77AF9"/>
    <w:rsid w:val="00B84760"/>
    <w:rsid w:val="00B848B0"/>
    <w:rsid w:val="00B8768C"/>
    <w:rsid w:val="00B90901"/>
    <w:rsid w:val="00B925D8"/>
    <w:rsid w:val="00B935EF"/>
    <w:rsid w:val="00B9761A"/>
    <w:rsid w:val="00BA0FBD"/>
    <w:rsid w:val="00BB090F"/>
    <w:rsid w:val="00BB6DE3"/>
    <w:rsid w:val="00BB7F2C"/>
    <w:rsid w:val="00BC05C4"/>
    <w:rsid w:val="00BC1078"/>
    <w:rsid w:val="00BC1D56"/>
    <w:rsid w:val="00BC5222"/>
    <w:rsid w:val="00BC7641"/>
    <w:rsid w:val="00BD5AF5"/>
    <w:rsid w:val="00BD5D5F"/>
    <w:rsid w:val="00BD73B3"/>
    <w:rsid w:val="00BE323F"/>
    <w:rsid w:val="00BF21B4"/>
    <w:rsid w:val="00C03DB9"/>
    <w:rsid w:val="00C15410"/>
    <w:rsid w:val="00C26CFB"/>
    <w:rsid w:val="00C31F77"/>
    <w:rsid w:val="00C40E54"/>
    <w:rsid w:val="00C43FE4"/>
    <w:rsid w:val="00C46DD1"/>
    <w:rsid w:val="00C47CC8"/>
    <w:rsid w:val="00C52F54"/>
    <w:rsid w:val="00C82837"/>
    <w:rsid w:val="00C92508"/>
    <w:rsid w:val="00CA0C38"/>
    <w:rsid w:val="00CA5E5F"/>
    <w:rsid w:val="00CB7659"/>
    <w:rsid w:val="00CC0445"/>
    <w:rsid w:val="00CC40D9"/>
    <w:rsid w:val="00CD336A"/>
    <w:rsid w:val="00CE4950"/>
    <w:rsid w:val="00CE6706"/>
    <w:rsid w:val="00CE7A75"/>
    <w:rsid w:val="00CF664B"/>
    <w:rsid w:val="00D0361D"/>
    <w:rsid w:val="00D15303"/>
    <w:rsid w:val="00D17AD4"/>
    <w:rsid w:val="00D25DD0"/>
    <w:rsid w:val="00D30D54"/>
    <w:rsid w:val="00D34088"/>
    <w:rsid w:val="00D347A3"/>
    <w:rsid w:val="00D40A49"/>
    <w:rsid w:val="00D5013E"/>
    <w:rsid w:val="00D6382D"/>
    <w:rsid w:val="00D64B7D"/>
    <w:rsid w:val="00D7711A"/>
    <w:rsid w:val="00D85C79"/>
    <w:rsid w:val="00D93811"/>
    <w:rsid w:val="00D93A40"/>
    <w:rsid w:val="00D9613B"/>
    <w:rsid w:val="00DB130F"/>
    <w:rsid w:val="00DB2B6C"/>
    <w:rsid w:val="00DC7A7E"/>
    <w:rsid w:val="00DD112E"/>
    <w:rsid w:val="00DD1E79"/>
    <w:rsid w:val="00DE66C4"/>
    <w:rsid w:val="00DF0749"/>
    <w:rsid w:val="00DF6090"/>
    <w:rsid w:val="00DF7BBD"/>
    <w:rsid w:val="00E020C3"/>
    <w:rsid w:val="00E07153"/>
    <w:rsid w:val="00E07F61"/>
    <w:rsid w:val="00E20E1A"/>
    <w:rsid w:val="00E2229B"/>
    <w:rsid w:val="00E3751F"/>
    <w:rsid w:val="00E5289E"/>
    <w:rsid w:val="00E578C7"/>
    <w:rsid w:val="00E660C8"/>
    <w:rsid w:val="00E73291"/>
    <w:rsid w:val="00E755AF"/>
    <w:rsid w:val="00E82870"/>
    <w:rsid w:val="00E90BC9"/>
    <w:rsid w:val="00E91380"/>
    <w:rsid w:val="00E947C8"/>
    <w:rsid w:val="00EA365C"/>
    <w:rsid w:val="00EA3D5A"/>
    <w:rsid w:val="00EA3D99"/>
    <w:rsid w:val="00EA4A2F"/>
    <w:rsid w:val="00EA7757"/>
    <w:rsid w:val="00EB024C"/>
    <w:rsid w:val="00EB5AF1"/>
    <w:rsid w:val="00EC0D5E"/>
    <w:rsid w:val="00EC6342"/>
    <w:rsid w:val="00ED4378"/>
    <w:rsid w:val="00EE306B"/>
    <w:rsid w:val="00EE4351"/>
    <w:rsid w:val="00EE48CF"/>
    <w:rsid w:val="00EE5795"/>
    <w:rsid w:val="00EF616C"/>
    <w:rsid w:val="00EF6DB3"/>
    <w:rsid w:val="00F169FF"/>
    <w:rsid w:val="00F232D6"/>
    <w:rsid w:val="00F244AB"/>
    <w:rsid w:val="00F270AF"/>
    <w:rsid w:val="00F35C53"/>
    <w:rsid w:val="00F366A6"/>
    <w:rsid w:val="00F41DB1"/>
    <w:rsid w:val="00F42370"/>
    <w:rsid w:val="00F507BE"/>
    <w:rsid w:val="00F52D73"/>
    <w:rsid w:val="00F535FA"/>
    <w:rsid w:val="00F61430"/>
    <w:rsid w:val="00F63C07"/>
    <w:rsid w:val="00F63C13"/>
    <w:rsid w:val="00F73229"/>
    <w:rsid w:val="00F740EA"/>
    <w:rsid w:val="00F751D8"/>
    <w:rsid w:val="00F838C7"/>
    <w:rsid w:val="00F84300"/>
    <w:rsid w:val="00F96DC5"/>
    <w:rsid w:val="00FA66B9"/>
    <w:rsid w:val="00FC0360"/>
    <w:rsid w:val="00FC1EAB"/>
    <w:rsid w:val="00FC3374"/>
    <w:rsid w:val="00FD7AF0"/>
    <w:rsid w:val="00FE555C"/>
    <w:rsid w:val="00FE690C"/>
    <w:rsid w:val="00FF0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2d2d2,#cdcdcd,#c8c8c8"/>
    </o:shapedefaults>
    <o:shapelayout v:ext="edit">
      <o:idmap v:ext="edit" data="1"/>
    </o:shapelayout>
  </w:shapeDefaults>
  <w:decimalSymbol w:val=","/>
  <w:listSeparator w:val=";"/>
  <w14:docId w14:val="561ABA99"/>
  <w15:docId w15:val="{DBDDE1C6-A5B9-4365-B67C-C47BF85C7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pPr>
      <w:jc w:val="both"/>
    </w:pPr>
    <w:rPr>
      <w:lang w:val="lt-LT"/>
    </w:rPr>
  </w:style>
  <w:style w:type="paragraph" w:styleId="Antrat1">
    <w:name w:val="heading 1"/>
    <w:basedOn w:val="HeadingBase"/>
    <w:next w:val="Pagrindinistekstas"/>
    <w:qFormat/>
    <w:pPr>
      <w:shd w:val="pct10" w:color="auto" w:fill="auto"/>
      <w:spacing w:before="220" w:after="220" w:line="280" w:lineRule="atLeast"/>
      <w:ind w:firstLine="1080"/>
      <w:outlineLvl w:val="0"/>
    </w:pPr>
    <w:rPr>
      <w:b/>
      <w:spacing w:val="-10"/>
      <w:sz w:val="24"/>
    </w:rPr>
  </w:style>
  <w:style w:type="paragraph" w:styleId="Antrat2">
    <w:name w:val="heading 2"/>
    <w:basedOn w:val="HeadingBase"/>
    <w:next w:val="Pagrindinistekstas"/>
    <w:qFormat/>
    <w:pPr>
      <w:outlineLvl w:val="1"/>
    </w:pPr>
    <w:rPr>
      <w:b/>
    </w:rPr>
  </w:style>
  <w:style w:type="paragraph" w:styleId="Antrat3">
    <w:name w:val="heading 3"/>
    <w:basedOn w:val="HeadingBase"/>
    <w:next w:val="Pagrindinistekstas"/>
    <w:qFormat/>
    <w:pPr>
      <w:outlineLvl w:val="2"/>
    </w:pPr>
  </w:style>
  <w:style w:type="paragraph" w:styleId="Antrat4">
    <w:name w:val="heading 4"/>
    <w:basedOn w:val="HeadingBase"/>
    <w:next w:val="Pagrindinistekstas"/>
    <w:qFormat/>
    <w:pPr>
      <w:outlineLvl w:val="3"/>
    </w:pPr>
    <w:rPr>
      <w:b/>
      <w:sz w:val="18"/>
    </w:rPr>
  </w:style>
  <w:style w:type="paragraph" w:styleId="Antrat5">
    <w:name w:val="heading 5"/>
    <w:basedOn w:val="HeadingBase"/>
    <w:next w:val="Pagrindinistekstas"/>
    <w:qFormat/>
    <w:pPr>
      <w:spacing w:before="220" w:after="220"/>
      <w:outlineLvl w:val="4"/>
    </w:pPr>
    <w:rPr>
      <w:rFonts w:ascii="Times New Roman" w:hAnsi="Times New Roman"/>
      <w:i/>
      <w:sz w:val="20"/>
    </w:rPr>
  </w:style>
  <w:style w:type="paragraph" w:styleId="Antrat6">
    <w:name w:val="heading 6"/>
    <w:basedOn w:val="HeadingBase"/>
    <w:next w:val="Pagrindinistekstas"/>
    <w:qFormat/>
    <w:pPr>
      <w:outlineLvl w:val="5"/>
    </w:pPr>
    <w:rPr>
      <w:rFonts w:ascii="Times New Roman" w:hAnsi="Times New Roman"/>
      <w:i/>
      <w:sz w:val="20"/>
    </w:rPr>
  </w:style>
  <w:style w:type="paragraph" w:styleId="Antrat7">
    <w:name w:val="heading 7"/>
    <w:basedOn w:val="HeadingBase"/>
    <w:next w:val="Pagrindinistekstas"/>
    <w:qFormat/>
    <w:pPr>
      <w:outlineLvl w:val="6"/>
    </w:pPr>
    <w:rPr>
      <w:rFonts w:ascii="Times New Roman" w:hAnsi="Times New Roman"/>
      <w:sz w:val="20"/>
    </w:rPr>
  </w:style>
  <w:style w:type="paragraph" w:styleId="Antrat8">
    <w:name w:val="heading 8"/>
    <w:basedOn w:val="HeadingBase"/>
    <w:next w:val="Pagrindinistekstas"/>
    <w:qFormat/>
    <w:pPr>
      <w:outlineLvl w:val="7"/>
    </w:pPr>
    <w:rPr>
      <w:i/>
      <w:sz w:val="18"/>
    </w:rPr>
  </w:style>
  <w:style w:type="paragraph" w:styleId="Antrat9">
    <w:name w:val="heading 9"/>
    <w:basedOn w:val="HeadingBase"/>
    <w:next w:val="Pagrindinistekstas"/>
    <w:qFormat/>
    <w:pPr>
      <w:outlineLvl w:val="8"/>
    </w:pPr>
    <w:rPr>
      <w:sz w:val="18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customStyle="1" w:styleId="HeadingBase">
    <w:name w:val="Heading Base"/>
    <w:basedOn w:val="prastasis"/>
    <w:next w:val="Pagrindinistekstas"/>
    <w:pPr>
      <w:keepNext/>
      <w:keepLines/>
      <w:spacing w:before="140" w:line="220" w:lineRule="atLeast"/>
    </w:pPr>
    <w:rPr>
      <w:rFonts w:ascii="Arial" w:hAnsi="Arial"/>
      <w:spacing w:val="-4"/>
      <w:kern w:val="28"/>
      <w:sz w:val="22"/>
    </w:rPr>
  </w:style>
  <w:style w:type="paragraph" w:styleId="Pagrindinistekstas">
    <w:name w:val="Body Text"/>
    <w:basedOn w:val="prastasis"/>
    <w:semiHidden/>
    <w:pPr>
      <w:spacing w:after="220" w:line="220" w:lineRule="atLeast"/>
    </w:pPr>
  </w:style>
  <w:style w:type="paragraph" w:customStyle="1" w:styleId="FootnoteBase">
    <w:name w:val="Footnote Base"/>
    <w:basedOn w:val="prastasis"/>
    <w:link w:val="FootnoteBaseChar"/>
    <w:pPr>
      <w:keepLines/>
      <w:spacing w:line="220" w:lineRule="atLeast"/>
    </w:pPr>
    <w:rPr>
      <w:sz w:val="18"/>
    </w:rPr>
  </w:style>
  <w:style w:type="paragraph" w:customStyle="1" w:styleId="BlockQuotation">
    <w:name w:val="Block Quotation"/>
    <w:basedOn w:val="Pagrindinistekstas"/>
    <w:pPr>
      <w:keepLines/>
      <w:pBdr>
        <w:left w:val="single" w:sz="36" w:space="3" w:color="808080"/>
        <w:bottom w:val="single" w:sz="48" w:space="3" w:color="FFFFFF"/>
      </w:pBdr>
      <w:spacing w:after="60"/>
      <w:ind w:left="1440" w:right="720"/>
    </w:pPr>
    <w:rPr>
      <w:i/>
    </w:rPr>
  </w:style>
  <w:style w:type="paragraph" w:customStyle="1" w:styleId="BodyTextKeep">
    <w:name w:val="Body Text Keep"/>
    <w:basedOn w:val="Pagrindinistekstas"/>
    <w:pPr>
      <w:keepNext/>
    </w:pPr>
  </w:style>
  <w:style w:type="paragraph" w:styleId="Antrat">
    <w:name w:val="caption"/>
    <w:basedOn w:val="Picture"/>
    <w:next w:val="Pagrindinistekstas"/>
    <w:qFormat/>
    <w:pPr>
      <w:spacing w:before="60" w:after="220" w:line="220" w:lineRule="atLeast"/>
      <w:ind w:left="1800"/>
      <w:jc w:val="right"/>
    </w:pPr>
    <w:rPr>
      <w:i/>
    </w:rPr>
  </w:style>
  <w:style w:type="paragraph" w:customStyle="1" w:styleId="Picture">
    <w:name w:val="Picture"/>
    <w:basedOn w:val="prastasis"/>
    <w:next w:val="Antrat"/>
    <w:pPr>
      <w:keepNext/>
    </w:pPr>
  </w:style>
  <w:style w:type="paragraph" w:customStyle="1" w:styleId="DocumentLabel">
    <w:name w:val="Document Label"/>
    <w:basedOn w:val="HeadingBase"/>
    <w:next w:val="Pagrindinistekstas"/>
    <w:pPr>
      <w:spacing w:before="160"/>
    </w:pPr>
    <w:rPr>
      <w:rFonts w:ascii="Times New Roman" w:hAnsi="Times New Roman"/>
      <w:spacing w:val="-30"/>
      <w:sz w:val="60"/>
    </w:rPr>
  </w:style>
  <w:style w:type="character" w:styleId="Dokumentoinaosnumeris">
    <w:name w:val="endnote reference"/>
    <w:semiHidden/>
    <w:rPr>
      <w:b/>
      <w:vertAlign w:val="superscript"/>
    </w:rPr>
  </w:style>
  <w:style w:type="paragraph" w:styleId="Dokumentoinaostekstas">
    <w:name w:val="endnote text"/>
    <w:basedOn w:val="FootnoteBase"/>
    <w:semiHidden/>
  </w:style>
  <w:style w:type="paragraph" w:styleId="Porat">
    <w:name w:val="footer"/>
    <w:basedOn w:val="HeaderBase"/>
    <w:semiHidden/>
  </w:style>
  <w:style w:type="paragraph" w:customStyle="1" w:styleId="HeaderBase">
    <w:name w:val="Header Base"/>
    <w:basedOn w:val="prastasis"/>
    <w:pPr>
      <w:keepLines/>
      <w:tabs>
        <w:tab w:val="center" w:pos="4320"/>
        <w:tab w:val="right" w:pos="8640"/>
      </w:tabs>
    </w:pPr>
    <w:rPr>
      <w:rFonts w:ascii="Arial" w:hAnsi="Arial"/>
      <w:spacing w:val="-4"/>
    </w:rPr>
  </w:style>
  <w:style w:type="character" w:styleId="Puslapioinaosnuoroda">
    <w:name w:val="footnote reference"/>
    <w:semiHidden/>
    <w:rPr>
      <w:vertAlign w:val="superscript"/>
    </w:rPr>
  </w:style>
  <w:style w:type="paragraph" w:styleId="Puslapioinaostekstas">
    <w:name w:val="footnote text"/>
    <w:basedOn w:val="FootnoteBase"/>
    <w:semiHidden/>
  </w:style>
  <w:style w:type="paragraph" w:styleId="Antrats">
    <w:name w:val="header"/>
    <w:basedOn w:val="HeaderBase"/>
    <w:semiHidden/>
  </w:style>
  <w:style w:type="paragraph" w:styleId="Indeksas1">
    <w:name w:val="index 1"/>
    <w:basedOn w:val="IndexBase"/>
    <w:semiHidden/>
    <w:pPr>
      <w:tabs>
        <w:tab w:val="right" w:pos="4080"/>
      </w:tabs>
      <w:ind w:hanging="360"/>
    </w:pPr>
  </w:style>
  <w:style w:type="paragraph" w:customStyle="1" w:styleId="IndexBase">
    <w:name w:val="Index Base"/>
    <w:basedOn w:val="prastasis"/>
    <w:pPr>
      <w:spacing w:line="220" w:lineRule="atLeast"/>
      <w:ind w:left="360"/>
    </w:pPr>
  </w:style>
  <w:style w:type="paragraph" w:styleId="Indeksas2">
    <w:name w:val="index 2"/>
    <w:basedOn w:val="IndexBase"/>
    <w:semiHidden/>
    <w:pPr>
      <w:tabs>
        <w:tab w:val="right" w:pos="4080"/>
      </w:tabs>
      <w:ind w:left="720" w:hanging="360"/>
    </w:pPr>
  </w:style>
  <w:style w:type="paragraph" w:styleId="Indeksas3">
    <w:name w:val="index 3"/>
    <w:basedOn w:val="IndexBase"/>
    <w:semiHidden/>
    <w:pPr>
      <w:tabs>
        <w:tab w:val="right" w:pos="4080"/>
      </w:tabs>
      <w:ind w:left="720" w:hanging="360"/>
    </w:pPr>
  </w:style>
  <w:style w:type="paragraph" w:styleId="Indeksas4">
    <w:name w:val="index 4"/>
    <w:basedOn w:val="IndexBase"/>
    <w:semiHidden/>
    <w:pPr>
      <w:tabs>
        <w:tab w:val="right" w:pos="4080"/>
      </w:tabs>
      <w:ind w:left="720" w:hanging="360"/>
    </w:pPr>
  </w:style>
  <w:style w:type="paragraph" w:styleId="Indeksas5">
    <w:name w:val="index 5"/>
    <w:basedOn w:val="IndexBase"/>
    <w:semiHidden/>
    <w:pPr>
      <w:tabs>
        <w:tab w:val="right" w:pos="4080"/>
      </w:tabs>
      <w:ind w:left="720" w:hanging="360"/>
    </w:pPr>
  </w:style>
  <w:style w:type="paragraph" w:styleId="Indeksoantrat">
    <w:name w:val="index heading"/>
    <w:basedOn w:val="HeadingBase"/>
    <w:next w:val="Indeksas1"/>
    <w:semiHidden/>
    <w:pPr>
      <w:keepLines w:val="0"/>
      <w:spacing w:before="440"/>
    </w:pPr>
    <w:rPr>
      <w:b/>
      <w:caps/>
      <w:spacing w:val="0"/>
      <w:kern w:val="0"/>
      <w:sz w:val="24"/>
    </w:rPr>
  </w:style>
  <w:style w:type="paragraph" w:customStyle="1" w:styleId="SectionHeading">
    <w:name w:val="Section Heading"/>
    <w:basedOn w:val="Antrat1"/>
  </w:style>
  <w:style w:type="character" w:customStyle="1" w:styleId="Lead-inEmphasis">
    <w:name w:val="Lead-in Emphasis"/>
    <w:rPr>
      <w:rFonts w:ascii="Arial" w:hAnsi="Arial"/>
      <w:b/>
      <w:spacing w:val="-4"/>
    </w:rPr>
  </w:style>
  <w:style w:type="character" w:styleId="Eilutsnumeris">
    <w:name w:val="line number"/>
    <w:semiHidden/>
    <w:rPr>
      <w:sz w:val="18"/>
    </w:rPr>
  </w:style>
  <w:style w:type="paragraph" w:styleId="Sraas">
    <w:name w:val="List"/>
    <w:basedOn w:val="Pagrindinistekstas"/>
    <w:semiHidden/>
    <w:pPr>
      <w:ind w:left="1440" w:hanging="360"/>
    </w:pPr>
  </w:style>
  <w:style w:type="paragraph" w:styleId="Sraassuenkleliais">
    <w:name w:val="List Bullet"/>
    <w:basedOn w:val="Sraas"/>
    <w:semiHidden/>
    <w:pPr>
      <w:numPr>
        <w:numId w:val="1"/>
      </w:numPr>
      <w:ind w:right="720"/>
    </w:pPr>
  </w:style>
  <w:style w:type="paragraph" w:styleId="Sraassunumeriais">
    <w:name w:val="List Number"/>
    <w:basedOn w:val="Sraas"/>
    <w:semiHidden/>
    <w:pPr>
      <w:ind w:left="1800" w:right="720"/>
    </w:pPr>
  </w:style>
  <w:style w:type="paragraph" w:styleId="Makrokomandostekstas">
    <w:name w:val="macro"/>
    <w:basedOn w:val="prastasis"/>
    <w:semiHidden/>
    <w:rPr>
      <w:rFonts w:ascii="Courier New" w:hAnsi="Courier New"/>
    </w:rPr>
  </w:style>
  <w:style w:type="character" w:styleId="Puslapionumeris">
    <w:name w:val="page number"/>
    <w:semiHidden/>
    <w:rPr>
      <w:rFonts w:ascii="Arial" w:hAnsi="Arial"/>
      <w:b/>
      <w:sz w:val="18"/>
    </w:rPr>
  </w:style>
  <w:style w:type="paragraph" w:customStyle="1" w:styleId="SubtitleCover">
    <w:name w:val="Subtitle Cover"/>
    <w:basedOn w:val="TitleCover"/>
    <w:next w:val="Pagrindinistekstas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TitleCover">
    <w:name w:val="Title Cover"/>
    <w:basedOn w:val="HeadingBase"/>
    <w:next w:val="SubtitleCover"/>
    <w:pPr>
      <w:spacing w:before="1800" w:line="240" w:lineRule="atLeast"/>
    </w:pPr>
    <w:rPr>
      <w:b/>
      <w:spacing w:val="-48"/>
      <w:sz w:val="72"/>
    </w:rPr>
  </w:style>
  <w:style w:type="character" w:customStyle="1" w:styleId="Superscript">
    <w:name w:val="Superscript"/>
    <w:rPr>
      <w:b/>
      <w:vertAlign w:val="superscript"/>
    </w:rPr>
  </w:style>
  <w:style w:type="paragraph" w:customStyle="1" w:styleId="TOCBase">
    <w:name w:val="TOC Base"/>
    <w:basedOn w:val="prastasis"/>
    <w:pPr>
      <w:tabs>
        <w:tab w:val="right" w:leader="dot" w:pos="6480"/>
      </w:tabs>
      <w:spacing w:after="220" w:line="220" w:lineRule="atLeast"/>
    </w:pPr>
    <w:rPr>
      <w:rFonts w:ascii="Arial" w:hAnsi="Arial"/>
    </w:rPr>
  </w:style>
  <w:style w:type="paragraph" w:styleId="Iliustracijsraas">
    <w:name w:val="table of figures"/>
    <w:basedOn w:val="TOCBase"/>
    <w:semiHidden/>
    <w:pPr>
      <w:ind w:left="1440" w:hanging="360"/>
    </w:pPr>
  </w:style>
  <w:style w:type="paragraph" w:styleId="Turinys1">
    <w:name w:val="toc 1"/>
    <w:basedOn w:val="TOCBase"/>
    <w:semiHidden/>
    <w:rPr>
      <w:b/>
      <w:spacing w:val="-4"/>
    </w:rPr>
  </w:style>
  <w:style w:type="paragraph" w:styleId="Turinys2">
    <w:name w:val="toc 2"/>
    <w:basedOn w:val="TOCBase"/>
    <w:semiHidden/>
  </w:style>
  <w:style w:type="paragraph" w:styleId="Turinys3">
    <w:name w:val="toc 3"/>
    <w:basedOn w:val="TOCBase"/>
    <w:semiHidden/>
  </w:style>
  <w:style w:type="paragraph" w:styleId="Turinys4">
    <w:name w:val="toc 4"/>
    <w:basedOn w:val="TOCBase"/>
    <w:semiHidden/>
  </w:style>
  <w:style w:type="paragraph" w:styleId="Turinys5">
    <w:name w:val="toc 5"/>
    <w:basedOn w:val="TOCBase"/>
    <w:semiHidden/>
  </w:style>
  <w:style w:type="paragraph" w:customStyle="1" w:styleId="SectionLabel">
    <w:name w:val="Section Label"/>
    <w:basedOn w:val="HeadingBase"/>
    <w:next w:val="Pagrindinistekstas"/>
    <w:pPr>
      <w:spacing w:before="400" w:after="440"/>
    </w:pPr>
    <w:rPr>
      <w:rFonts w:ascii="Times New Roman" w:hAnsi="Times New Roman"/>
      <w:spacing w:val="-30"/>
      <w:sz w:val="60"/>
    </w:rPr>
  </w:style>
  <w:style w:type="paragraph" w:customStyle="1" w:styleId="FooterFirst">
    <w:name w:val="Footer First"/>
    <w:basedOn w:val="Porat"/>
    <w:pPr>
      <w:pBdr>
        <w:bottom w:val="single" w:sz="6" w:space="1" w:color="auto"/>
      </w:pBdr>
      <w:spacing w:before="600"/>
    </w:pPr>
    <w:rPr>
      <w:b/>
    </w:rPr>
  </w:style>
  <w:style w:type="paragraph" w:customStyle="1" w:styleId="FooterEven">
    <w:name w:val="Footer Even"/>
    <w:basedOn w:val="Porat"/>
    <w:pPr>
      <w:pBdr>
        <w:bottom w:val="single" w:sz="6" w:space="1" w:color="auto"/>
      </w:pBdr>
      <w:spacing w:before="600"/>
    </w:pPr>
    <w:rPr>
      <w:b/>
    </w:rPr>
  </w:style>
  <w:style w:type="paragraph" w:customStyle="1" w:styleId="FooterOdd">
    <w:name w:val="Footer Odd"/>
    <w:basedOn w:val="Porat"/>
    <w:pPr>
      <w:pBdr>
        <w:bottom w:val="single" w:sz="6" w:space="1" w:color="auto"/>
      </w:pBdr>
      <w:spacing w:before="600"/>
    </w:pPr>
    <w:rPr>
      <w:b/>
    </w:rPr>
  </w:style>
  <w:style w:type="paragraph" w:customStyle="1" w:styleId="HeaderFirst">
    <w:name w:val="Header First"/>
    <w:basedOn w:val="Antrats"/>
  </w:style>
  <w:style w:type="paragraph" w:customStyle="1" w:styleId="HeaderEven">
    <w:name w:val="Header Even"/>
    <w:basedOn w:val="Antrats"/>
  </w:style>
  <w:style w:type="paragraph" w:customStyle="1" w:styleId="HeaderOdd">
    <w:name w:val="Header Odd"/>
    <w:basedOn w:val="Antrats"/>
  </w:style>
  <w:style w:type="paragraph" w:customStyle="1" w:styleId="ChapterLabel">
    <w:name w:val="Chapter Label"/>
    <w:basedOn w:val="HeadingBase"/>
    <w:next w:val="ChapterTitle"/>
    <w:pPr>
      <w:spacing w:before="770" w:after="440"/>
    </w:pPr>
    <w:rPr>
      <w:rFonts w:ascii="Times New Roman" w:hAnsi="Times New Roman"/>
      <w:spacing w:val="-30"/>
      <w:sz w:val="60"/>
    </w:rPr>
  </w:style>
  <w:style w:type="paragraph" w:customStyle="1" w:styleId="ChapterTitle">
    <w:name w:val="Chapter Title"/>
    <w:basedOn w:val="HeadingBase"/>
    <w:next w:val="ChapterSubtitle"/>
    <w:pPr>
      <w:spacing w:before="720" w:after="400" w:line="240" w:lineRule="auto"/>
      <w:ind w:right="2160"/>
    </w:pPr>
    <w:rPr>
      <w:rFonts w:ascii="Times New Roman" w:hAnsi="Times New Roman"/>
      <w:spacing w:val="-40"/>
      <w:sz w:val="60"/>
    </w:rPr>
  </w:style>
  <w:style w:type="paragraph" w:customStyle="1" w:styleId="ChapterSubtitle">
    <w:name w:val="Chapter Subtitle"/>
    <w:basedOn w:val="ChapterTitle"/>
    <w:next w:val="Pagrindinistekstas"/>
    <w:pPr>
      <w:spacing w:before="0" w:line="400" w:lineRule="atLeast"/>
    </w:pPr>
    <w:rPr>
      <w:i/>
      <w:spacing w:val="-14"/>
      <w:sz w:val="34"/>
    </w:rPr>
  </w:style>
  <w:style w:type="paragraph" w:styleId="Pagrindiniotekstotrauka">
    <w:name w:val="Body Text Indent"/>
    <w:basedOn w:val="Pagrindinistekstas"/>
    <w:semiHidden/>
    <w:pPr>
      <w:ind w:left="1440"/>
    </w:pPr>
  </w:style>
  <w:style w:type="paragraph" w:styleId="Paantrat">
    <w:name w:val="Subtitle"/>
    <w:basedOn w:val="Pavadinimas"/>
    <w:next w:val="Pagrindinistekstas"/>
    <w:qFormat/>
    <w:pPr>
      <w:spacing w:before="0" w:after="160" w:line="400" w:lineRule="atLeast"/>
    </w:pPr>
    <w:rPr>
      <w:i/>
      <w:spacing w:val="-14"/>
      <w:sz w:val="34"/>
    </w:rPr>
  </w:style>
  <w:style w:type="paragraph" w:styleId="Pavadinimas">
    <w:name w:val="Title"/>
    <w:basedOn w:val="HeadingBase"/>
    <w:next w:val="Paantrat"/>
    <w:qFormat/>
    <w:pPr>
      <w:spacing w:before="660" w:after="400" w:line="540" w:lineRule="atLeast"/>
      <w:ind w:right="2160"/>
    </w:pPr>
    <w:rPr>
      <w:rFonts w:ascii="Times New Roman" w:hAnsi="Times New Roman"/>
      <w:spacing w:val="-40"/>
      <w:sz w:val="60"/>
    </w:rPr>
  </w:style>
  <w:style w:type="paragraph" w:styleId="Sraassunumeriais5">
    <w:name w:val="List Number 5"/>
    <w:basedOn w:val="Sraassunumeriais"/>
    <w:semiHidden/>
    <w:pPr>
      <w:ind w:left="3240"/>
    </w:pPr>
  </w:style>
  <w:style w:type="paragraph" w:styleId="Sraassunumeriais4">
    <w:name w:val="List Number 4"/>
    <w:basedOn w:val="Sraassunumeriais"/>
    <w:semiHidden/>
    <w:pPr>
      <w:ind w:left="2880"/>
    </w:pPr>
  </w:style>
  <w:style w:type="paragraph" w:styleId="Sraassunumeriais3">
    <w:name w:val="List Number 3"/>
    <w:basedOn w:val="Sraassunumeriais"/>
    <w:semiHidden/>
    <w:pPr>
      <w:ind w:left="2520"/>
    </w:pPr>
  </w:style>
  <w:style w:type="paragraph" w:styleId="Sraassuenkleliais5">
    <w:name w:val="List Bullet 5"/>
    <w:basedOn w:val="Sraassuenkleliais"/>
    <w:semiHidden/>
    <w:pPr>
      <w:ind w:left="3240"/>
    </w:pPr>
  </w:style>
  <w:style w:type="paragraph" w:styleId="Sraassuenkleliais4">
    <w:name w:val="List Bullet 4"/>
    <w:basedOn w:val="Sraassuenkleliais"/>
    <w:semiHidden/>
    <w:pPr>
      <w:ind w:left="2880"/>
    </w:pPr>
  </w:style>
  <w:style w:type="paragraph" w:styleId="Sraassuenkleliais3">
    <w:name w:val="List Bullet 3"/>
    <w:basedOn w:val="Sraassuenkleliais"/>
    <w:semiHidden/>
    <w:pPr>
      <w:ind w:left="2520"/>
    </w:pPr>
  </w:style>
  <w:style w:type="paragraph" w:styleId="Sraassuenkleliais2">
    <w:name w:val="List Bullet 2"/>
    <w:basedOn w:val="Sraassuenkleliais"/>
    <w:semiHidden/>
    <w:pPr>
      <w:ind w:left="2160"/>
    </w:pPr>
  </w:style>
  <w:style w:type="paragraph" w:styleId="Sraas5">
    <w:name w:val="List 5"/>
    <w:basedOn w:val="Sraas"/>
    <w:semiHidden/>
    <w:pPr>
      <w:ind w:left="2880"/>
    </w:pPr>
  </w:style>
  <w:style w:type="paragraph" w:styleId="Sraas4">
    <w:name w:val="List 4"/>
    <w:basedOn w:val="Sraas"/>
    <w:semiHidden/>
    <w:pPr>
      <w:ind w:left="2520"/>
    </w:pPr>
  </w:style>
  <w:style w:type="paragraph" w:styleId="Sraas3">
    <w:name w:val="List 3"/>
    <w:basedOn w:val="Sraas"/>
    <w:semiHidden/>
    <w:pPr>
      <w:ind w:left="2160"/>
    </w:pPr>
  </w:style>
  <w:style w:type="paragraph" w:styleId="Sraas2">
    <w:name w:val="List 2"/>
    <w:basedOn w:val="Sraas"/>
    <w:semiHidden/>
    <w:pPr>
      <w:ind w:left="1800"/>
    </w:pPr>
  </w:style>
  <w:style w:type="character" w:styleId="Emfaz">
    <w:name w:val="Emphasis"/>
    <w:qFormat/>
    <w:rPr>
      <w:rFonts w:ascii="Arial" w:hAnsi="Arial"/>
      <w:b/>
      <w:spacing w:val="-4"/>
    </w:rPr>
  </w:style>
  <w:style w:type="character" w:styleId="Komentaronuoroda">
    <w:name w:val="annotation reference"/>
    <w:semiHidden/>
    <w:rPr>
      <w:sz w:val="16"/>
    </w:rPr>
  </w:style>
  <w:style w:type="paragraph" w:styleId="Komentarotekstas">
    <w:name w:val="annotation text"/>
    <w:basedOn w:val="FootnoteBase"/>
    <w:link w:val="KomentarotekstasDiagrama"/>
    <w:semiHidden/>
  </w:style>
  <w:style w:type="paragraph" w:styleId="Sraassunumeriais2">
    <w:name w:val="List Number 2"/>
    <w:basedOn w:val="Sraassunumeriais"/>
    <w:semiHidden/>
    <w:pPr>
      <w:ind w:left="2160"/>
    </w:pPr>
  </w:style>
  <w:style w:type="paragraph" w:styleId="Sraotsinys">
    <w:name w:val="List Continue"/>
    <w:basedOn w:val="Sraas"/>
    <w:semiHidden/>
    <w:pPr>
      <w:ind w:left="1800" w:firstLine="0"/>
    </w:pPr>
  </w:style>
  <w:style w:type="paragraph" w:styleId="Sraotsinys2">
    <w:name w:val="List Continue 2"/>
    <w:basedOn w:val="Sraotsinys"/>
    <w:semiHidden/>
    <w:pPr>
      <w:ind w:left="2160"/>
    </w:pPr>
  </w:style>
  <w:style w:type="paragraph" w:styleId="Sraotsinys3">
    <w:name w:val="List Continue 3"/>
    <w:basedOn w:val="Sraotsinys"/>
    <w:semiHidden/>
    <w:pPr>
      <w:ind w:left="2520"/>
    </w:pPr>
  </w:style>
  <w:style w:type="paragraph" w:styleId="Sraotsinys4">
    <w:name w:val="List Continue 4"/>
    <w:basedOn w:val="Sraotsinys"/>
    <w:semiHidden/>
    <w:pPr>
      <w:ind w:left="2880"/>
    </w:pPr>
  </w:style>
  <w:style w:type="paragraph" w:styleId="Sraotsinys5">
    <w:name w:val="List Continue 5"/>
    <w:basedOn w:val="Sraotsinys"/>
    <w:semiHidden/>
    <w:pPr>
      <w:ind w:left="3240"/>
    </w:pPr>
  </w:style>
  <w:style w:type="paragraph" w:styleId="prastojitrauka">
    <w:name w:val="Normal Indent"/>
    <w:basedOn w:val="prastasis"/>
    <w:semiHidden/>
    <w:pPr>
      <w:ind w:left="1440"/>
    </w:pPr>
  </w:style>
  <w:style w:type="paragraph" w:customStyle="1" w:styleId="ReturnAddress">
    <w:name w:val="Return Address"/>
    <w:basedOn w:val="prastasis"/>
    <w:pPr>
      <w:keepLines/>
      <w:framePr w:w="2160" w:h="1195" w:wrap="notBeside" w:vAnchor="page" w:hAnchor="margin" w:xAlign="right" w:y="678" w:anchorLock="1"/>
      <w:spacing w:line="220" w:lineRule="atLeast"/>
    </w:pPr>
    <w:rPr>
      <w:sz w:val="16"/>
    </w:rPr>
  </w:style>
  <w:style w:type="character" w:customStyle="1" w:styleId="Slogan">
    <w:name w:val="Slogan"/>
    <w:rPr>
      <w:i/>
      <w:spacing w:val="-6"/>
      <w:sz w:val="24"/>
    </w:rPr>
  </w:style>
  <w:style w:type="paragraph" w:customStyle="1" w:styleId="CompanyName">
    <w:name w:val="Company Name"/>
    <w:basedOn w:val="DocumentLabel"/>
    <w:pPr>
      <w:spacing w:before="0"/>
    </w:pPr>
  </w:style>
  <w:style w:type="paragraph" w:customStyle="1" w:styleId="PartLabel">
    <w:name w:val="Part Label"/>
    <w:basedOn w:val="HeadingBase"/>
    <w:next w:val="prastasis"/>
    <w:pPr>
      <w:spacing w:before="400" w:after="440"/>
    </w:pPr>
    <w:rPr>
      <w:rFonts w:ascii="Times New Roman" w:hAnsi="Times New Roman"/>
      <w:spacing w:val="-30"/>
      <w:sz w:val="60"/>
    </w:rPr>
  </w:style>
  <w:style w:type="paragraph" w:customStyle="1" w:styleId="PartSubtitle">
    <w:name w:val="Part Subtitle"/>
    <w:basedOn w:val="prastasis"/>
    <w:next w:val="Pagrindinistekstas"/>
    <w:pPr>
      <w:keepNext/>
      <w:keepLines/>
      <w:spacing w:after="160" w:line="400" w:lineRule="atLeast"/>
      <w:ind w:right="2160"/>
    </w:pPr>
    <w:rPr>
      <w:i/>
      <w:spacing w:val="-14"/>
      <w:kern w:val="28"/>
      <w:sz w:val="34"/>
    </w:rPr>
  </w:style>
  <w:style w:type="paragraph" w:customStyle="1" w:styleId="PartTitle">
    <w:name w:val="Part Title"/>
    <w:basedOn w:val="HeadingBase"/>
    <w:next w:val="PartSubtitle"/>
    <w:pPr>
      <w:spacing w:before="660" w:after="400" w:line="540" w:lineRule="atLeast"/>
      <w:ind w:right="2160"/>
    </w:pPr>
    <w:rPr>
      <w:rFonts w:ascii="Times New Roman" w:hAnsi="Times New Roman"/>
      <w:spacing w:val="-40"/>
      <w:sz w:val="60"/>
    </w:rPr>
  </w:style>
  <w:style w:type="paragraph" w:styleId="Literatra">
    <w:name w:val="table of authorities"/>
    <w:basedOn w:val="prastasis"/>
    <w:semiHidden/>
    <w:pPr>
      <w:tabs>
        <w:tab w:val="right" w:leader="dot" w:pos="7560"/>
      </w:tabs>
      <w:spacing w:before="120"/>
      <w:ind w:left="1434" w:hanging="357"/>
    </w:pPr>
  </w:style>
  <w:style w:type="paragraph" w:styleId="Literatrossraoantrat">
    <w:name w:val="toa heading"/>
    <w:basedOn w:val="prastasis"/>
    <w:next w:val="Literatra"/>
    <w:semiHidden/>
    <w:pPr>
      <w:keepNext/>
      <w:spacing w:before="240" w:after="120" w:line="360" w:lineRule="exact"/>
    </w:pPr>
    <w:rPr>
      <w:rFonts w:ascii="Arial" w:hAnsi="Arial"/>
      <w:b/>
      <w:kern w:val="28"/>
      <w:sz w:val="28"/>
    </w:rPr>
  </w:style>
  <w:style w:type="paragraph" w:styleId="Laikoantrat">
    <w:name w:val="Message Header"/>
    <w:basedOn w:val="Pagrindinistekstas"/>
    <w:semiHidden/>
    <w:pPr>
      <w:keepLines/>
      <w:tabs>
        <w:tab w:val="left" w:pos="3600"/>
        <w:tab w:val="left" w:pos="4680"/>
      </w:tabs>
      <w:spacing w:after="120" w:line="280" w:lineRule="exact"/>
      <w:ind w:right="2160" w:hanging="1080"/>
    </w:pPr>
    <w:rPr>
      <w:rFonts w:ascii="Arial" w:hAnsi="Arial"/>
      <w:sz w:val="22"/>
    </w:rPr>
  </w:style>
  <w:style w:type="character" w:styleId="Hipersaitas">
    <w:name w:val="Hyperlink"/>
    <w:semiHidden/>
    <w:rPr>
      <w:color w:val="0000FF"/>
      <w:u w:val="single"/>
    </w:rPr>
  </w:style>
  <w:style w:type="character" w:styleId="Perirtashipersaitas">
    <w:name w:val="FollowedHyperlink"/>
    <w:semiHidden/>
    <w:rPr>
      <w:color w:val="800080"/>
      <w:u w:val="single"/>
    </w:rPr>
  </w:style>
  <w:style w:type="paragraph" w:styleId="Paprastasistekstas">
    <w:name w:val="Plain Text"/>
    <w:basedOn w:val="prastasis"/>
    <w:semiHidden/>
    <w:pPr>
      <w:jc w:val="left"/>
    </w:pPr>
    <w:rPr>
      <w:rFonts w:ascii="Courier New" w:hAnsi="Courier New"/>
      <w:sz w:val="16"/>
      <w:lang w:val="en-US"/>
    </w:rPr>
  </w:style>
  <w:style w:type="paragraph" w:customStyle="1" w:styleId="MacroText1">
    <w:name w:val="Macro Text1"/>
    <w:basedOn w:val="Pagrindinistekstas"/>
    <w:rPr>
      <w:rFonts w:ascii="Courier New" w:hAnsi="Courier New"/>
    </w:rPr>
  </w:style>
  <w:style w:type="paragraph" w:styleId="Komentarotema">
    <w:name w:val="annotation subject"/>
    <w:basedOn w:val="Komentarotekstas"/>
    <w:next w:val="Komentarotekstas"/>
    <w:link w:val="KomentarotemaDiagrama"/>
    <w:uiPriority w:val="99"/>
    <w:semiHidden/>
    <w:unhideWhenUsed/>
    <w:rsid w:val="00106244"/>
    <w:pPr>
      <w:keepLines w:val="0"/>
      <w:spacing w:line="240" w:lineRule="auto"/>
    </w:pPr>
    <w:rPr>
      <w:b/>
      <w:bCs/>
      <w:sz w:val="20"/>
    </w:rPr>
  </w:style>
  <w:style w:type="character" w:customStyle="1" w:styleId="FootnoteBaseChar">
    <w:name w:val="Footnote Base Char"/>
    <w:link w:val="FootnoteBase"/>
    <w:rsid w:val="00106244"/>
    <w:rPr>
      <w:sz w:val="18"/>
      <w:lang w:eastAsia="en-US"/>
    </w:rPr>
  </w:style>
  <w:style w:type="character" w:customStyle="1" w:styleId="KomentarotekstasDiagrama">
    <w:name w:val="Komentaro tekstas Diagrama"/>
    <w:basedOn w:val="FootnoteBaseChar"/>
    <w:link w:val="Komentarotekstas"/>
    <w:semiHidden/>
    <w:rsid w:val="00106244"/>
    <w:rPr>
      <w:sz w:val="18"/>
      <w:lang w:eastAsia="en-US"/>
    </w:rPr>
  </w:style>
  <w:style w:type="character" w:customStyle="1" w:styleId="KomentarotemaDiagrama">
    <w:name w:val="Komentaro tema Diagrama"/>
    <w:link w:val="Komentarotema"/>
    <w:uiPriority w:val="99"/>
    <w:semiHidden/>
    <w:rsid w:val="00106244"/>
    <w:rPr>
      <w:b/>
      <w:bCs/>
      <w:sz w:val="18"/>
      <w:lang w:eastAsia="en-US"/>
    </w:rPr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106244"/>
    <w:rPr>
      <w:rFonts w:ascii="Segoe UI" w:hAnsi="Segoe UI" w:cs="Segoe UI"/>
      <w:sz w:val="18"/>
      <w:szCs w:val="18"/>
    </w:rPr>
  </w:style>
  <w:style w:type="character" w:customStyle="1" w:styleId="DebesliotekstasDiagrama">
    <w:name w:val="Debesėlio tekstas Diagrama"/>
    <w:link w:val="Debesliotekstas"/>
    <w:uiPriority w:val="99"/>
    <w:semiHidden/>
    <w:rsid w:val="00106244"/>
    <w:rPr>
      <w:rFonts w:ascii="Segoe UI" w:hAnsi="Segoe UI" w:cs="Segoe UI"/>
      <w:sz w:val="18"/>
      <w:szCs w:val="18"/>
      <w:lang w:eastAsia="en-US"/>
    </w:rPr>
  </w:style>
  <w:style w:type="character" w:styleId="Vietosrezervavimoenklotekstas">
    <w:name w:val="Placeholder Text"/>
    <w:basedOn w:val="Numatytasispastraiposriftas"/>
    <w:uiPriority w:val="99"/>
    <w:semiHidden/>
    <w:rsid w:val="00A64878"/>
    <w:rPr>
      <w:color w:val="808080"/>
    </w:rPr>
  </w:style>
  <w:style w:type="character" w:styleId="Neapdorotaspaminjimas">
    <w:name w:val="Unresolved Mention"/>
    <w:basedOn w:val="Numatytasispastraiposriftas"/>
    <w:uiPriority w:val="99"/>
    <w:semiHidden/>
    <w:unhideWhenUsed/>
    <w:rsid w:val="001973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emf"/><Relationship Id="rId39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hyperlink" Target="http://localhost" TargetMode="External"/><Relationship Id="rId34" Type="http://schemas.openxmlformats.org/officeDocument/2006/relationships/image" Target="media/image17.emf"/><Relationship Id="rId42" Type="http://schemas.openxmlformats.org/officeDocument/2006/relationships/header" Target="header3.xml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oleObject" Target="embeddings/oleObject2.bin"/><Relationship Id="rId33" Type="http://schemas.openxmlformats.org/officeDocument/2006/relationships/oleObject" Target="embeddings/oleObject6.bin"/><Relationship Id="rId38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oleObject" Target="embeddings/oleObject4.bin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1.bin"/><Relationship Id="rId28" Type="http://schemas.openxmlformats.org/officeDocument/2006/relationships/image" Target="media/image14.emf"/><Relationship Id="rId36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oleObject" Target="embeddings/oleObject5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1.emf"/><Relationship Id="rId27" Type="http://schemas.openxmlformats.org/officeDocument/2006/relationships/oleObject" Target="embeddings/oleObject3.bin"/><Relationship Id="rId30" Type="http://schemas.openxmlformats.org/officeDocument/2006/relationships/image" Target="media/image15.emf"/><Relationship Id="rId35" Type="http://schemas.openxmlformats.org/officeDocument/2006/relationships/oleObject" Target="embeddings/oleObject7.bin"/><Relationship Id="rId43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gnius\AppData\Local\Temp\Ataskaitos_pvz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Ataskaitos_pvz</Template>
  <TotalTime>406</TotalTime>
  <Pages>12</Pages>
  <Words>8863</Words>
  <Characters>5052</Characters>
  <Application>Microsoft Office Word</Application>
  <DocSecurity>0</DocSecurity>
  <Lines>42</Lines>
  <Paragraphs>27</Paragraphs>
  <ScaleCrop>false</ScaleCrop>
  <HeadingPairs>
    <vt:vector size="4" baseType="variant">
      <vt:variant>
        <vt:lpstr>Pavadinimas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Contemporary Report</vt:lpstr>
      <vt:lpstr>Contemporary Report</vt:lpstr>
    </vt:vector>
  </TitlesOfParts>
  <Company/>
  <LinksUpToDate>false</LinksUpToDate>
  <CharactersWithSpaces>13888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Contemporary Report</dc:title>
  <dc:creator>Agnius</dc:creator>
  <cp:lastModifiedBy>Dominykas Pašukys</cp:lastModifiedBy>
  <cp:revision>333</cp:revision>
  <cp:lastPrinted>2000-02-25T09:25:00Z</cp:lastPrinted>
  <dcterms:created xsi:type="dcterms:W3CDTF">2020-12-06T16:29:00Z</dcterms:created>
  <dcterms:modified xsi:type="dcterms:W3CDTF">2020-12-15T13:59:00Z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DefaultLanguage">
    <vt:bool>true</vt:bool>
  </property>
  <property fmtid="{D5CDD505-2E9C-101B-9397-08002B2CF9AE}" pid="3" name="Version">
    <vt:i4>99031100</vt:i4>
  </property>
  <property fmtid="{D5CDD505-2E9C-101B-9397-08002B2CF9AE}" pid="4" name="LCID">
    <vt:i4>1033</vt:i4>
  </property>
</Properties>
</file>